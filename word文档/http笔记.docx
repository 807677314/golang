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22F" w:rsidRDefault="00531B28" w:rsidP="00CC2843">
      <w:pPr>
        <w:pStyle w:val="ab"/>
      </w:pPr>
      <w:r>
        <w:rPr>
          <w:rFonts w:hint="eastAsia"/>
        </w:rPr>
        <w:t>技术</w:t>
      </w:r>
    </w:p>
    <w:p w:rsidR="005F12C6" w:rsidRDefault="008F7B5E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49540698" w:history="1">
        <w:r w:rsidR="005F12C6" w:rsidRPr="00F9637C">
          <w:rPr>
            <w:rStyle w:val="ad"/>
            <w:rFonts w:ascii="Arial" w:hAnsi="Arial" w:cs="Arial"/>
            <w:noProof/>
          </w:rPr>
          <w:t>1</w:t>
        </w:r>
        <w:r w:rsidR="005F12C6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1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_Toc449540698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FD142B">
          <w:rPr>
            <w:rFonts w:hint="eastAsia"/>
            <w:b w:val="0"/>
            <w:bCs/>
            <w:noProof/>
            <w:webHidden/>
          </w:rPr>
          <w:t>错误</w:t>
        </w:r>
        <w:r w:rsidR="00FD142B">
          <w:rPr>
            <w:rFonts w:hint="eastAsia"/>
            <w:b w:val="0"/>
            <w:bCs/>
            <w:noProof/>
            <w:webHidden/>
          </w:rPr>
          <w:t>!</w:t>
        </w:r>
        <w:r w:rsidR="00FD142B">
          <w:rPr>
            <w:rFonts w:hint="eastAsia"/>
            <w:b w:val="0"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33370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49540699" w:history="1">
        <w:r w:rsidR="005F12C6" w:rsidRPr="00F9637C">
          <w:rPr>
            <w:rStyle w:val="ad"/>
            <w:noProof/>
          </w:rPr>
          <w:t>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2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_Toc449540699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FD142B">
          <w:rPr>
            <w:rFonts w:hint="eastAsia"/>
            <w:b/>
            <w:bCs/>
            <w:noProof/>
            <w:webHidden/>
          </w:rPr>
          <w:t>错误</w:t>
        </w:r>
        <w:r w:rsidR="00FD142B">
          <w:rPr>
            <w:rFonts w:hint="eastAsia"/>
            <w:b/>
            <w:bCs/>
            <w:noProof/>
            <w:webHidden/>
          </w:rPr>
          <w:t>!</w:t>
        </w:r>
        <w:r w:rsidR="00FD142B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33370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449540700" w:history="1">
        <w:r w:rsidR="005F12C6" w:rsidRPr="00F9637C">
          <w:rPr>
            <w:rStyle w:val="ad"/>
            <w:noProof/>
          </w:rPr>
          <w:t>1.1.1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3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_Toc449540700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FD142B">
          <w:rPr>
            <w:rFonts w:hint="eastAsia"/>
            <w:b/>
            <w:bCs/>
            <w:noProof/>
            <w:webHidden/>
          </w:rPr>
          <w:t>错误</w:t>
        </w:r>
        <w:r w:rsidR="00FD142B">
          <w:rPr>
            <w:rFonts w:hint="eastAsia"/>
            <w:b/>
            <w:bCs/>
            <w:noProof/>
            <w:webHidden/>
          </w:rPr>
          <w:t>!</w:t>
        </w:r>
        <w:r w:rsidR="00FD142B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A91DE4" w:rsidRDefault="008F7B5E" w:rsidP="006E022F">
      <w:pPr>
        <w:rPr>
          <w:b/>
        </w:rPr>
      </w:pPr>
      <w:r>
        <w:rPr>
          <w:b/>
        </w:rPr>
        <w:fldChar w:fldCharType="end"/>
      </w:r>
    </w:p>
    <w:p w:rsidR="00A91DE4" w:rsidRDefault="00A91DE4" w:rsidP="00A91DE4">
      <w:r>
        <w:br w:type="page"/>
      </w:r>
    </w:p>
    <w:p w:rsidR="006E022F" w:rsidRDefault="00E230B3" w:rsidP="00E230B3">
      <w:pPr>
        <w:pStyle w:val="1"/>
      </w:pPr>
      <w:r>
        <w:rPr>
          <w:rFonts w:hint="eastAsia"/>
        </w:rPr>
        <w:lastRenderedPageBreak/>
        <w:t>B/</w:t>
      </w:r>
      <w:r>
        <w:t xml:space="preserve">S </w:t>
      </w:r>
      <w:r>
        <w:rPr>
          <w:rFonts w:hint="eastAsia"/>
        </w:rPr>
        <w:t>HTTP</w:t>
      </w:r>
    </w:p>
    <w:p w:rsidR="00E230B3" w:rsidRDefault="00E230B3" w:rsidP="00E230B3">
      <w:r>
        <w:rPr>
          <w:rFonts w:hint="eastAsia"/>
        </w:rPr>
        <w:t>B</w:t>
      </w:r>
      <w:r>
        <w:t xml:space="preserve">/S </w:t>
      </w:r>
      <w:r>
        <w:rPr>
          <w:rFonts w:hint="eastAsia"/>
        </w:rPr>
        <w:t>浏览器与服务器</w:t>
      </w:r>
    </w:p>
    <w:p w:rsidR="00E230B3" w:rsidRDefault="00E230B3" w:rsidP="00E230B3">
      <w:r>
        <w:rPr>
          <w:rFonts w:hint="eastAsia"/>
        </w:rPr>
        <w:t>服务器提供数据，处理数据</w:t>
      </w:r>
      <w:r w:rsidR="004D34B9">
        <w:rPr>
          <w:rFonts w:hint="eastAsia"/>
        </w:rPr>
        <w:t>。接收浏览器请求，为浏览器提供数据。</w:t>
      </w:r>
    </w:p>
    <w:p w:rsidR="00E230B3" w:rsidRDefault="00E230B3" w:rsidP="00E230B3">
      <w:r>
        <w:rPr>
          <w:rFonts w:hint="eastAsia"/>
        </w:rPr>
        <w:t>浏览器展示数据，向服务器申请数据，从服务器获取数据。</w:t>
      </w:r>
    </w:p>
    <w:p w:rsidR="00E60D6E" w:rsidRDefault="00E60D6E" w:rsidP="00E230B3"/>
    <w:p w:rsidR="00E60D6E" w:rsidRDefault="00E60D6E" w:rsidP="00E230B3">
      <w:r>
        <w:object w:dxaOrig="15166" w:dyaOrig="10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65pt;height:285.8pt" o:ole="">
            <v:imagedata r:id="rId8" o:title=""/>
          </v:shape>
          <o:OLEObject Type="Embed" ProgID="Visio.Drawing.15" ShapeID="_x0000_i1025" DrawAspect="Content" ObjectID="_1604404254" r:id="rId9"/>
        </w:object>
      </w:r>
    </w:p>
    <w:p w:rsidR="00E60D6E" w:rsidRDefault="00E60D6E" w:rsidP="00E230B3"/>
    <w:p w:rsidR="00E60D6E" w:rsidRDefault="00E60D6E" w:rsidP="00E230B3">
      <w:r>
        <w:rPr>
          <w:rFonts w:hint="eastAsia"/>
        </w:rPr>
        <w:t>浏览器与服务器的交换标准，协议，规范，由</w:t>
      </w:r>
      <w:r>
        <w:rPr>
          <w:rFonts w:hint="eastAsia"/>
        </w:rPr>
        <w:t>HTTP</w:t>
      </w:r>
      <w:r>
        <w:rPr>
          <w:rFonts w:hint="eastAsia"/>
        </w:rPr>
        <w:t>控制。</w:t>
      </w:r>
    </w:p>
    <w:p w:rsidR="00981F42" w:rsidRDefault="00981F42" w:rsidP="00E230B3">
      <w:r>
        <w:rPr>
          <w:rFonts w:hint="eastAsia"/>
        </w:rPr>
        <w:t>HTTP</w:t>
      </w:r>
      <w:r>
        <w:rPr>
          <w:rFonts w:hint="eastAsia"/>
        </w:rPr>
        <w:t>：</w:t>
      </w:r>
      <w:proofErr w:type="spellStart"/>
      <w:r w:rsidRPr="00981F42">
        <w:t>HyperText</w:t>
      </w:r>
      <w:proofErr w:type="spellEnd"/>
      <w:r w:rsidRPr="00981F42">
        <w:t xml:space="preserve"> Transfer Protocol</w:t>
      </w:r>
      <w:r>
        <w:rPr>
          <w:rFonts w:hint="eastAsia"/>
        </w:rPr>
        <w:t>超文本传输协议。</w:t>
      </w:r>
    </w:p>
    <w:p w:rsidR="0000546D" w:rsidRDefault="00981F42" w:rsidP="00E230B3">
      <w:r>
        <w:rPr>
          <w:rFonts w:hint="eastAsia"/>
        </w:rPr>
        <w:t>超级文本：包括了数据和格式的文本格式。就是超文本，例如</w:t>
      </w:r>
      <w:r>
        <w:rPr>
          <w:rFonts w:hint="eastAsia"/>
        </w:rPr>
        <w:t>HTML</w:t>
      </w:r>
      <w:r w:rsidR="0000546D">
        <w:rPr>
          <w:rFonts w:hint="eastAsia"/>
        </w:rPr>
        <w:t>。</w:t>
      </w:r>
    </w:p>
    <w:p w:rsidR="0000546D" w:rsidRDefault="0000546D" w:rsidP="00E230B3"/>
    <w:p w:rsidR="0000546D" w:rsidRDefault="0000546D" w:rsidP="00E230B3">
      <w:r>
        <w:rPr>
          <w:rFonts w:hint="eastAsia"/>
        </w:rPr>
        <w:t>控制：两个流程的数据格式：</w:t>
      </w:r>
    </w:p>
    <w:p w:rsidR="0000546D" w:rsidRDefault="0000546D" w:rsidP="00E230B3">
      <w:r>
        <w:rPr>
          <w:rFonts w:hint="eastAsia"/>
        </w:rPr>
        <w:t>浏览器向服务器发送请求的数据格式协议。</w:t>
      </w:r>
    </w:p>
    <w:p w:rsidR="0000546D" w:rsidRDefault="0000546D" w:rsidP="00E230B3">
      <w:r>
        <w:rPr>
          <w:rFonts w:hint="eastAsia"/>
        </w:rPr>
        <w:t>服务器向浏览器发送的响应格式协议。</w:t>
      </w:r>
    </w:p>
    <w:p w:rsidR="0000546D" w:rsidRDefault="0000546D" w:rsidP="00E230B3"/>
    <w:p w:rsidR="0000546D" w:rsidRDefault="0000546D" w:rsidP="00E230B3">
      <w:r>
        <w:rPr>
          <w:rFonts w:hint="eastAsia"/>
        </w:rPr>
        <w:t>请求与响应的</w:t>
      </w:r>
      <w:r>
        <w:rPr>
          <w:rFonts w:hint="eastAsia"/>
        </w:rPr>
        <w:t xml:space="preserve"> </w:t>
      </w:r>
      <w:r>
        <w:rPr>
          <w:rFonts w:hint="eastAsia"/>
        </w:rPr>
        <w:t>数据格式大体结构一致，有一些具体的差异。</w:t>
      </w:r>
    </w:p>
    <w:p w:rsidR="0000546D" w:rsidRDefault="0000546D" w:rsidP="00E230B3"/>
    <w:p w:rsidR="005900A8" w:rsidRDefault="005900A8" w:rsidP="00E230B3"/>
    <w:p w:rsidR="005900A8" w:rsidRDefault="005900A8" w:rsidP="005900A8">
      <w:pPr>
        <w:pStyle w:val="1"/>
      </w:pPr>
      <w:r>
        <w:rPr>
          <w:rFonts w:hint="eastAsia"/>
        </w:rPr>
        <w:lastRenderedPageBreak/>
        <w:t>利用，搭建一个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582A5C" w:rsidRDefault="00582A5C" w:rsidP="00582A5C">
      <w:r>
        <w:rPr>
          <w:rFonts w:hint="eastAsia"/>
        </w:rPr>
        <w:t>利用</w:t>
      </w:r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包完成</w:t>
      </w:r>
    </w:p>
    <w:p w:rsidR="00582A5C" w:rsidRDefault="000F1D00" w:rsidP="00582A5C">
      <w:r>
        <w:t>net/http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302"/>
      </w:tblGrid>
      <w:tr w:rsidR="00583AB4" w:rsidTr="00583AB4">
        <w:tc>
          <w:tcPr>
            <w:tcW w:w="8302" w:type="dxa"/>
          </w:tcPr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color w:val="008000"/>
                <w:kern w:val="0"/>
                <w:sz w:val="24"/>
              </w:rPr>
              <w:t>package</w:t>
            </w:r>
            <w:r>
              <w:rPr>
                <w:kern w:val="0"/>
                <w:sz w:val="24"/>
              </w:rPr>
              <w:t xml:space="preserve"> main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color w:val="008000"/>
                <w:kern w:val="0"/>
                <w:sz w:val="24"/>
              </w:rPr>
              <w:t>import</w:t>
            </w:r>
            <w:r>
              <w:rPr>
                <w:kern w:val="0"/>
                <w:sz w:val="24"/>
              </w:rPr>
              <w:t xml:space="preserve"> (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r>
              <w:rPr>
                <w:color w:val="BA2121"/>
                <w:kern w:val="0"/>
                <w:sz w:val="24"/>
              </w:rPr>
              <w:t>"log"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r>
              <w:rPr>
                <w:color w:val="BA2121"/>
                <w:kern w:val="0"/>
                <w:sz w:val="24"/>
              </w:rPr>
              <w:t>"net/http"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)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func</w:t>
            </w:r>
            <w:proofErr w:type="spellEnd"/>
            <w:r>
              <w:rPr>
                <w:kern w:val="0"/>
                <w:sz w:val="24"/>
              </w:rPr>
              <w:t xml:space="preserve"> </w:t>
            </w:r>
            <w:proofErr w:type="gramStart"/>
            <w:r>
              <w:rPr>
                <w:kern w:val="0"/>
                <w:sz w:val="24"/>
              </w:rPr>
              <w:t>main(</w:t>
            </w:r>
            <w:proofErr w:type="gramEnd"/>
            <w:r>
              <w:rPr>
                <w:kern w:val="0"/>
                <w:sz w:val="24"/>
              </w:rPr>
              <w:t>) {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// </w:t>
            </w:r>
            <w:r>
              <w:rPr>
                <w:i/>
                <w:iCs/>
                <w:color w:val="408080"/>
                <w:kern w:val="0"/>
                <w:sz w:val="24"/>
              </w:rPr>
              <w:t>设置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处理器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proofErr w:type="spellStart"/>
            <w:proofErr w:type="gramStart"/>
            <w:r>
              <w:rPr>
                <w:kern w:val="0"/>
                <w:sz w:val="24"/>
              </w:rPr>
              <w:t>http.HandleFunc</w:t>
            </w:r>
            <w:proofErr w:type="spellEnd"/>
            <w:proofErr w:type="gramEnd"/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"/"</w:t>
            </w:r>
            <w:r>
              <w:rPr>
                <w:kern w:val="0"/>
                <w:sz w:val="24"/>
              </w:rPr>
              <w:t xml:space="preserve">, </w:t>
            </w:r>
            <w:proofErr w:type="spellStart"/>
            <w:r>
              <w:rPr>
                <w:kern w:val="0"/>
                <w:sz w:val="24"/>
              </w:rPr>
              <w:t>IndexAction</w:t>
            </w:r>
            <w:proofErr w:type="spellEnd"/>
            <w:r>
              <w:rPr>
                <w:kern w:val="0"/>
                <w:sz w:val="24"/>
              </w:rPr>
              <w:t>)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// </w:t>
            </w:r>
            <w:r>
              <w:rPr>
                <w:i/>
                <w:iCs/>
                <w:color w:val="408080"/>
                <w:kern w:val="0"/>
                <w:sz w:val="24"/>
              </w:rPr>
              <w:t>监听并提供服务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proofErr w:type="spellStart"/>
            <w:r>
              <w:rPr>
                <w:kern w:val="0"/>
                <w:sz w:val="24"/>
              </w:rPr>
              <w:t>log.Println</w:t>
            </w:r>
            <w:proofErr w:type="spellEnd"/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"HTTP</w:t>
            </w:r>
            <w:r>
              <w:rPr>
                <w:color w:val="BA2121"/>
                <w:kern w:val="0"/>
                <w:sz w:val="24"/>
              </w:rPr>
              <w:t>服务器在监听，通过</w:t>
            </w:r>
            <w:r>
              <w:rPr>
                <w:color w:val="BA2121"/>
                <w:kern w:val="0"/>
                <w:sz w:val="24"/>
              </w:rPr>
              <w:t xml:space="preserve"> </w:t>
            </w:r>
            <w:proofErr w:type="spellStart"/>
            <w:r>
              <w:rPr>
                <w:color w:val="BA2121"/>
                <w:kern w:val="0"/>
                <w:sz w:val="24"/>
              </w:rPr>
              <w:t>localhost:8084</w:t>
            </w:r>
            <w:proofErr w:type="spellEnd"/>
            <w:r>
              <w:rPr>
                <w:color w:val="BA2121"/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来访问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// Fatal </w:t>
            </w:r>
            <w:r>
              <w:rPr>
                <w:i/>
                <w:iCs/>
                <w:color w:val="408080"/>
                <w:kern w:val="0"/>
                <w:sz w:val="24"/>
              </w:rPr>
              <w:t>将信息增加了错误的描述。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例如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err = </w:t>
            </w:r>
            <w:r>
              <w:rPr>
                <w:i/>
                <w:iCs/>
                <w:color w:val="408080"/>
                <w:kern w:val="0"/>
                <w:sz w:val="24"/>
              </w:rPr>
              <w:t>监听失败，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Fatal </w:t>
            </w:r>
            <w:r>
              <w:rPr>
                <w:i/>
                <w:iCs/>
                <w:color w:val="408080"/>
                <w:kern w:val="0"/>
                <w:sz w:val="24"/>
              </w:rPr>
              <w:t>之后，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系统发生致命错误：监听失败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proofErr w:type="spellStart"/>
            <w:proofErr w:type="gramStart"/>
            <w:r>
              <w:rPr>
                <w:kern w:val="0"/>
                <w:sz w:val="24"/>
              </w:rPr>
              <w:t>log.Fatal</w:t>
            </w:r>
            <w:proofErr w:type="spellEnd"/>
            <w:proofErr w:type="gramEnd"/>
            <w:r>
              <w:rPr>
                <w:kern w:val="0"/>
                <w:sz w:val="24"/>
              </w:rPr>
              <w:t>(</w:t>
            </w:r>
            <w:proofErr w:type="spellStart"/>
            <w:r>
              <w:rPr>
                <w:kern w:val="0"/>
                <w:sz w:val="24"/>
              </w:rPr>
              <w:t>http.ListenAndServe</w:t>
            </w:r>
            <w:proofErr w:type="spellEnd"/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":8084"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b/>
                <w:bCs/>
                <w:color w:val="008000"/>
                <w:kern w:val="0"/>
                <w:sz w:val="24"/>
              </w:rPr>
              <w:t>nil</w:t>
            </w:r>
            <w:r>
              <w:rPr>
                <w:kern w:val="0"/>
                <w:sz w:val="24"/>
              </w:rPr>
              <w:t>))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 xml:space="preserve">// </w:t>
            </w:r>
            <w:r>
              <w:rPr>
                <w:i/>
                <w:iCs/>
                <w:color w:val="408080"/>
                <w:kern w:val="0"/>
                <w:sz w:val="24"/>
              </w:rPr>
              <w:t>首页动作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func</w:t>
            </w:r>
            <w:proofErr w:type="spellEnd"/>
            <w:r>
              <w:rPr>
                <w:kern w:val="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kern w:val="0"/>
                <w:sz w:val="24"/>
              </w:rPr>
              <w:t>IndexAction</w:t>
            </w:r>
            <w:proofErr w:type="spellEnd"/>
            <w:r>
              <w:rPr>
                <w:kern w:val="0"/>
                <w:sz w:val="24"/>
              </w:rPr>
              <w:t>(</w:t>
            </w:r>
            <w:proofErr w:type="gramEnd"/>
            <w:r>
              <w:rPr>
                <w:kern w:val="0"/>
                <w:sz w:val="24"/>
              </w:rPr>
              <w:t xml:space="preserve">w </w:t>
            </w:r>
            <w:proofErr w:type="spellStart"/>
            <w:r>
              <w:rPr>
                <w:kern w:val="0"/>
                <w:sz w:val="24"/>
              </w:rPr>
              <w:t>http.ResponseWriter</w:t>
            </w:r>
            <w:proofErr w:type="spellEnd"/>
            <w:r>
              <w:rPr>
                <w:kern w:val="0"/>
                <w:sz w:val="24"/>
              </w:rPr>
              <w:t xml:space="preserve">, r </w:t>
            </w:r>
            <w:r>
              <w:rPr>
                <w:color w:val="666666"/>
                <w:kern w:val="0"/>
                <w:sz w:val="24"/>
              </w:rPr>
              <w:t>*</w:t>
            </w:r>
            <w:proofErr w:type="spellStart"/>
            <w:r>
              <w:rPr>
                <w:kern w:val="0"/>
                <w:sz w:val="24"/>
              </w:rPr>
              <w:t>http.Request</w:t>
            </w:r>
            <w:proofErr w:type="spellEnd"/>
            <w:r>
              <w:rPr>
                <w:kern w:val="0"/>
                <w:sz w:val="24"/>
              </w:rPr>
              <w:t>) {</w:t>
            </w:r>
          </w:p>
          <w:p w:rsidR="00583AB4" w:rsidRDefault="00583AB4" w:rsidP="00583AB4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ab/>
            </w:r>
            <w:proofErr w:type="spellStart"/>
            <w:r>
              <w:rPr>
                <w:kern w:val="0"/>
                <w:sz w:val="24"/>
              </w:rPr>
              <w:t>w.Write</w:t>
            </w:r>
            <w:proofErr w:type="spellEnd"/>
            <w:r>
              <w:rPr>
                <w:kern w:val="0"/>
                <w:sz w:val="24"/>
              </w:rPr>
              <w:t>([]</w:t>
            </w:r>
            <w:r>
              <w:rPr>
                <w:color w:val="008000"/>
                <w:kern w:val="0"/>
                <w:sz w:val="24"/>
              </w:rPr>
              <w:t>byte</w:t>
            </w:r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"&lt;</w:t>
            </w:r>
            <w:proofErr w:type="spellStart"/>
            <w:r>
              <w:rPr>
                <w:color w:val="BA2121"/>
                <w:kern w:val="0"/>
                <w:sz w:val="24"/>
              </w:rPr>
              <w:t>h1</w:t>
            </w:r>
            <w:proofErr w:type="spellEnd"/>
            <w:r>
              <w:rPr>
                <w:color w:val="BA2121"/>
                <w:kern w:val="0"/>
                <w:sz w:val="24"/>
              </w:rPr>
              <w:t>&gt;</w:t>
            </w:r>
            <w:r>
              <w:rPr>
                <w:color w:val="BA2121"/>
                <w:kern w:val="0"/>
                <w:sz w:val="24"/>
              </w:rPr>
              <w:t>欢迎访问</w:t>
            </w:r>
            <w:r>
              <w:rPr>
                <w:color w:val="BA2121"/>
                <w:kern w:val="0"/>
                <w:sz w:val="24"/>
              </w:rPr>
              <w:t>HTTP</w:t>
            </w:r>
            <w:r>
              <w:rPr>
                <w:color w:val="BA2121"/>
                <w:kern w:val="0"/>
                <w:sz w:val="24"/>
              </w:rPr>
              <w:t>服务器</w:t>
            </w:r>
            <w:r>
              <w:rPr>
                <w:color w:val="BA2121"/>
                <w:kern w:val="0"/>
                <w:sz w:val="24"/>
              </w:rPr>
              <w:t>&lt;/</w:t>
            </w:r>
            <w:proofErr w:type="spellStart"/>
            <w:r>
              <w:rPr>
                <w:color w:val="BA2121"/>
                <w:kern w:val="0"/>
                <w:sz w:val="24"/>
              </w:rPr>
              <w:t>h1</w:t>
            </w:r>
            <w:proofErr w:type="spellEnd"/>
            <w:r>
              <w:rPr>
                <w:color w:val="BA2121"/>
                <w:kern w:val="0"/>
                <w:sz w:val="24"/>
              </w:rPr>
              <w:t>&gt;"</w:t>
            </w:r>
            <w:r>
              <w:rPr>
                <w:kern w:val="0"/>
                <w:sz w:val="24"/>
              </w:rPr>
              <w:t>))</w:t>
            </w:r>
          </w:p>
          <w:p w:rsidR="00583AB4" w:rsidRPr="00A61D2D" w:rsidRDefault="00583AB4" w:rsidP="00A61D2D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0F1D00" w:rsidRDefault="00744E99" w:rsidP="00582A5C">
      <w:r>
        <w:rPr>
          <w:noProof/>
        </w:rPr>
        <w:drawing>
          <wp:inline distT="0" distB="0" distL="0" distR="0" wp14:anchorId="5C41E2F3" wp14:editId="7741E8B9">
            <wp:extent cx="5278120" cy="521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99" w:rsidRDefault="00744E99" w:rsidP="00582A5C"/>
    <w:p w:rsidR="00744E99" w:rsidRDefault="00744E99" w:rsidP="00582A5C">
      <w:r>
        <w:rPr>
          <w:rFonts w:hint="eastAsia"/>
        </w:rPr>
        <w:t>浏览器访问：</w:t>
      </w:r>
    </w:p>
    <w:p w:rsidR="00744E99" w:rsidRDefault="00744E99" w:rsidP="00582A5C">
      <w:r>
        <w:rPr>
          <w:noProof/>
        </w:rPr>
        <w:drawing>
          <wp:inline distT="0" distB="0" distL="0" distR="0" wp14:anchorId="514B42E8" wp14:editId="6CBB9722">
            <wp:extent cx="5278120" cy="13671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33" w:rsidRDefault="00BE6033" w:rsidP="00582A5C"/>
    <w:p w:rsidR="00BE6033" w:rsidRDefault="00BE6033" w:rsidP="00582A5C"/>
    <w:p w:rsidR="00BE6033" w:rsidRDefault="00BE6033" w:rsidP="00BE6033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请求协议格式</w:t>
      </w:r>
    </w:p>
    <w:p w:rsidR="000479E0" w:rsidRDefault="000479E0" w:rsidP="000479E0">
      <w:r>
        <w:rPr>
          <w:rFonts w:hint="eastAsia"/>
        </w:rPr>
        <w:t>浏览器在发出请求时，会依据</w:t>
      </w:r>
      <w:r>
        <w:rPr>
          <w:rFonts w:hint="eastAsia"/>
        </w:rPr>
        <w:t xml:space="preserve"> HTTP</w:t>
      </w:r>
      <w:r>
        <w:rPr>
          <w:rFonts w:hint="eastAsia"/>
        </w:rPr>
        <w:t>的请求格式来发送。将全部的请求数据划分为</w:t>
      </w:r>
      <w:r w:rsidR="00CA2D26">
        <w:rPr>
          <w:rFonts w:hint="eastAsia"/>
        </w:rPr>
        <w:t>三个部分：</w:t>
      </w:r>
    </w:p>
    <w:p w:rsidR="00CA2D26" w:rsidRDefault="00CA2D26" w:rsidP="000479E0">
      <w:r>
        <w:rPr>
          <w:rFonts w:hint="eastAsia"/>
        </w:rPr>
        <w:t>请求行</w:t>
      </w:r>
    </w:p>
    <w:p w:rsidR="00CA2D26" w:rsidRDefault="00CA2D26" w:rsidP="000479E0">
      <w:r>
        <w:rPr>
          <w:rFonts w:hint="eastAsia"/>
        </w:rPr>
        <w:t>请求头</w:t>
      </w:r>
    </w:p>
    <w:p w:rsidR="00CA2D26" w:rsidRDefault="00CA2D26" w:rsidP="000479E0"/>
    <w:p w:rsidR="00CA2D26" w:rsidRDefault="00CA2D26" w:rsidP="000479E0">
      <w:r>
        <w:rPr>
          <w:rFonts w:hint="eastAsia"/>
        </w:rPr>
        <w:t>请求主体</w:t>
      </w:r>
    </w:p>
    <w:p w:rsidR="00667E54" w:rsidRDefault="00667E54" w:rsidP="000479E0"/>
    <w:p w:rsidR="00667E54" w:rsidRDefault="00667E54" w:rsidP="000479E0">
      <w:r>
        <w:rPr>
          <w:rFonts w:hint="eastAsia"/>
        </w:rPr>
        <w:t>使用浏览器提供的调试工具，可以清晰看到请求数据的全部：</w:t>
      </w:r>
    </w:p>
    <w:p w:rsidR="00667E54" w:rsidRDefault="00535626" w:rsidP="000479E0">
      <w:proofErr w:type="spellStart"/>
      <w:r>
        <w:rPr>
          <w:rFonts w:hint="eastAsia"/>
        </w:rPr>
        <w:t>firefox</w:t>
      </w:r>
      <w:proofErr w:type="spellEnd"/>
    </w:p>
    <w:p w:rsidR="00535626" w:rsidRDefault="00535626" w:rsidP="000479E0">
      <w:r>
        <w:rPr>
          <w:noProof/>
        </w:rPr>
        <w:drawing>
          <wp:inline distT="0" distB="0" distL="0" distR="0" wp14:anchorId="72BE5D56" wp14:editId="10C81A23">
            <wp:extent cx="5278120" cy="24523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26" w:rsidRDefault="00535626" w:rsidP="000479E0">
      <w:r>
        <w:rPr>
          <w:rFonts w:hint="eastAsia"/>
        </w:rPr>
        <w:t>chrome</w:t>
      </w:r>
    </w:p>
    <w:p w:rsidR="00535626" w:rsidRDefault="00535626" w:rsidP="000479E0">
      <w:r>
        <w:rPr>
          <w:noProof/>
        </w:rPr>
        <w:drawing>
          <wp:inline distT="0" distB="0" distL="0" distR="0" wp14:anchorId="197B8A08" wp14:editId="52EFBB31">
            <wp:extent cx="5278120" cy="25457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1B" w:rsidRDefault="00A83A1B" w:rsidP="000479E0"/>
    <w:p w:rsidR="00A83A1B" w:rsidRDefault="00A83A1B" w:rsidP="000479E0">
      <w:r>
        <w:rPr>
          <w:rFonts w:hint="eastAsia"/>
        </w:rPr>
        <w:t>获取的请求信息如下：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302"/>
      </w:tblGrid>
      <w:tr w:rsidR="00A83A1B" w:rsidTr="00A83A1B">
        <w:tc>
          <w:tcPr>
            <w:tcW w:w="8302" w:type="dxa"/>
          </w:tcPr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GET / HTTP/1.1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Host: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localhost:8084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Connection: keep-alive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Cache-Control: max-age=0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Upgrade-Insecure-Requests: 1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User-Agent: Mozilla/5.0 (Windows NT 10.0; Win64;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x64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AppleWebKit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/537.36 (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KHTML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, like Gecko) Chrome/68.0.3440.106 Safari/537.36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Accept: text/</w:t>
            </w:r>
            <w:proofErr w:type="gramStart"/>
            <w:r>
              <w:rPr>
                <w:rFonts w:ascii="Consolas" w:hAnsi="Consolas"/>
                <w:color w:val="222222"/>
                <w:sz w:val="18"/>
                <w:szCs w:val="18"/>
              </w:rPr>
              <w:t>html,application</w:t>
            </w:r>
            <w:proofErr w:type="gram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/xhtml+xml,application/xml;q=0.9,image/webp,image/apng,*/*;q=0.8 </w:t>
            </w:r>
          </w:p>
          <w:p w:rsidR="00F147A3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Accept-Encoding: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gzip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, deflate,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br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 </w:t>
            </w:r>
          </w:p>
          <w:p w:rsidR="00A83A1B" w:rsidRDefault="00F147A3" w:rsidP="000479E0">
            <w:pPr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Accept-Language: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zh-</w:t>
            </w:r>
            <w:proofErr w:type="gramStart"/>
            <w:r>
              <w:rPr>
                <w:rFonts w:ascii="Consolas" w:hAnsi="Consolas"/>
                <w:color w:val="222222"/>
                <w:sz w:val="18"/>
                <w:szCs w:val="18"/>
              </w:rPr>
              <w:t>CN,zh</w:t>
            </w:r>
            <w:proofErr w:type="gramEnd"/>
            <w:r>
              <w:rPr>
                <w:rFonts w:ascii="Consolas" w:hAnsi="Consolas"/>
                <w:color w:val="222222"/>
                <w:sz w:val="18"/>
                <w:szCs w:val="18"/>
              </w:rPr>
              <w:t>;q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0.9,en;q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=0.8</w:t>
            </w:r>
          </w:p>
          <w:p w:rsidR="00E14406" w:rsidRDefault="00E14406" w:rsidP="000479E0">
            <w:r>
              <w:rPr>
                <w:rFonts w:hint="eastAsia"/>
              </w:rPr>
              <w:t>空行</w:t>
            </w:r>
          </w:p>
        </w:tc>
      </w:tr>
    </w:tbl>
    <w:p w:rsidR="00A83A1B" w:rsidRDefault="00A83A1B" w:rsidP="000479E0"/>
    <w:p w:rsidR="00F147A3" w:rsidRDefault="00F147A3" w:rsidP="000479E0">
      <w:r>
        <w:rPr>
          <w:rFonts w:hint="eastAsia"/>
        </w:rPr>
        <w:t>发出请求，就是整理出以上的数据，通过网络连接发送到</w:t>
      </w:r>
      <w:r>
        <w:rPr>
          <w:rFonts w:hint="eastAsia"/>
        </w:rPr>
        <w:t>HTTP</w:t>
      </w:r>
      <w:r>
        <w:rPr>
          <w:rFonts w:hint="eastAsia"/>
        </w:rPr>
        <w:t>服务器端。在浏览器地址栏一键回车，就完成了，整理数据和发送数据的操作。浏览器发出了请求。</w:t>
      </w:r>
    </w:p>
    <w:p w:rsidR="00EA3A05" w:rsidRDefault="00EA3A05" w:rsidP="000479E0"/>
    <w:p w:rsidR="00EA3A05" w:rsidRDefault="00EA3A05" w:rsidP="000479E0">
      <w:r>
        <w:rPr>
          <w:rFonts w:hint="eastAsia"/>
        </w:rPr>
        <w:t>可见，</w:t>
      </w:r>
      <w:r w:rsidR="002D7B77">
        <w:rPr>
          <w:rFonts w:hint="eastAsia"/>
        </w:rPr>
        <w:t>任何程序都可以发出</w:t>
      </w:r>
      <w:r w:rsidR="002D7B77">
        <w:rPr>
          <w:rFonts w:hint="eastAsia"/>
        </w:rPr>
        <w:t>HTTP</w:t>
      </w:r>
      <w:r w:rsidR="002D7B77">
        <w:rPr>
          <w:rFonts w:hint="eastAsia"/>
        </w:rPr>
        <w:t>请求。包括</w:t>
      </w:r>
      <w:r w:rsidR="002D7B77">
        <w:rPr>
          <w:rFonts w:hint="eastAsia"/>
        </w:rPr>
        <w:t>GO</w:t>
      </w:r>
      <w:r w:rsidR="002D7B77">
        <w:rPr>
          <w:rFonts w:hint="eastAsia"/>
        </w:rPr>
        <w:t>语言。</w:t>
      </w:r>
    </w:p>
    <w:p w:rsidR="00A10008" w:rsidRDefault="00A10008" w:rsidP="000479E0"/>
    <w:p w:rsidR="00A10008" w:rsidRDefault="00A10008" w:rsidP="000479E0">
      <w:r>
        <w:rPr>
          <w:rFonts w:hint="eastAsia"/>
        </w:rPr>
        <w:t>以上的数据就是本次请求的全部数据，由三部分构成：</w:t>
      </w:r>
    </w:p>
    <w:p w:rsidR="00A10008" w:rsidRDefault="00A10008" w:rsidP="000479E0">
      <w:r>
        <w:rPr>
          <w:rFonts w:hint="eastAsia"/>
        </w:rPr>
        <w:t>请求行</w:t>
      </w:r>
    </w:p>
    <w:p w:rsidR="00A10008" w:rsidRDefault="00A10008" w:rsidP="000479E0">
      <w:r>
        <w:rPr>
          <w:rFonts w:hint="eastAsia"/>
        </w:rPr>
        <w:t>请求头</w:t>
      </w:r>
    </w:p>
    <w:p w:rsidR="00A10008" w:rsidRDefault="00A10008" w:rsidP="000479E0">
      <w:r>
        <w:rPr>
          <w:rFonts w:hint="eastAsia"/>
        </w:rPr>
        <w:t>请求主体</w:t>
      </w:r>
    </w:p>
    <w:p w:rsidR="00A10008" w:rsidRDefault="00A10008" w:rsidP="000479E0"/>
    <w:p w:rsidR="00A10008" w:rsidRDefault="00A10008" w:rsidP="00A10008">
      <w:pPr>
        <w:pStyle w:val="2"/>
      </w:pPr>
      <w:r>
        <w:rPr>
          <w:rFonts w:hint="eastAsia"/>
        </w:rPr>
        <w:t>请求行</w:t>
      </w:r>
      <w:r w:rsidR="00594FD6">
        <w:rPr>
          <w:rFonts w:hint="eastAsia"/>
        </w:rPr>
        <w:t>（</w:t>
      </w:r>
      <w:r w:rsidR="00594FD6">
        <w:rPr>
          <w:rFonts w:hint="eastAsia"/>
        </w:rPr>
        <w:t>st</w:t>
      </w:r>
      <w:r w:rsidR="00594FD6">
        <w:t>art-line</w:t>
      </w:r>
      <w:r w:rsidR="00594FD6">
        <w:rPr>
          <w:rFonts w:hint="eastAsia"/>
        </w:rPr>
        <w:t>）</w:t>
      </w:r>
    </w:p>
    <w:p w:rsidR="00594FD6" w:rsidRDefault="00594FD6" w:rsidP="00594FD6">
      <w:pPr>
        <w:pStyle w:val="a0"/>
      </w:pPr>
      <w:r>
        <w:rPr>
          <w:rFonts w:hint="eastAsia"/>
        </w:rPr>
        <w:t>请求数据的第一行。</w:t>
      </w:r>
    </w:p>
    <w:p w:rsidR="00594FD6" w:rsidRDefault="00594FD6" w:rsidP="00594FD6">
      <w:pPr>
        <w:pStyle w:val="a0"/>
      </w:pPr>
      <w:r w:rsidRPr="00594FD6">
        <w:t>GET / HTTP/1.1</w:t>
      </w:r>
    </w:p>
    <w:p w:rsidR="00594FD6" w:rsidRDefault="00001605" w:rsidP="00594FD6">
      <w:pPr>
        <w:pStyle w:val="a0"/>
      </w:pPr>
      <w:r>
        <w:rPr>
          <w:noProof/>
        </w:rPr>
        <w:lastRenderedPageBreak/>
        <w:drawing>
          <wp:inline distT="0" distB="0" distL="0" distR="0" wp14:anchorId="0D762496" wp14:editId="1892EF74">
            <wp:extent cx="5278120" cy="2191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05" w:rsidRDefault="00001605" w:rsidP="00594FD6">
      <w:pPr>
        <w:pStyle w:val="a0"/>
      </w:pPr>
    </w:p>
    <w:p w:rsidR="00001605" w:rsidRDefault="00001605" w:rsidP="00594FD6">
      <w:pPr>
        <w:pStyle w:val="a0"/>
      </w:pPr>
      <w:r>
        <w:rPr>
          <w:rFonts w:hint="eastAsia"/>
        </w:rPr>
        <w:t>用于描述：请求方式（</w:t>
      </w:r>
      <w:r>
        <w:rPr>
          <w:rFonts w:hint="eastAsia"/>
        </w:rPr>
        <w:t>GET</w:t>
      </w:r>
      <w:r>
        <w:rPr>
          <w:rFonts w:hint="eastAsia"/>
        </w:rPr>
        <w:t>），</w:t>
      </w:r>
      <w:r>
        <w:rPr>
          <w:rFonts w:hint="eastAsia"/>
        </w:rPr>
        <w:t>URI</w:t>
      </w:r>
      <w:r>
        <w:rPr>
          <w:rFonts w:hint="eastAsia"/>
        </w:rPr>
        <w:t>（统一资源标识符）（</w:t>
      </w:r>
      <w:r>
        <w:rPr>
          <w:rFonts w:hint="eastAsia"/>
        </w:rPr>
        <w:t>/</w:t>
      </w:r>
      <w:r>
        <w:rPr>
          <w:rFonts w:hint="eastAsia"/>
        </w:rPr>
        <w:t>），协议版本（</w:t>
      </w:r>
      <w:r>
        <w:rPr>
          <w:rFonts w:hint="eastAsia"/>
        </w:rPr>
        <w:t>HTTP</w:t>
      </w:r>
      <w:r>
        <w:t>/1.1</w:t>
      </w:r>
      <w:r>
        <w:rPr>
          <w:rFonts w:hint="eastAsia"/>
        </w:rPr>
        <w:t>）</w:t>
      </w:r>
    </w:p>
    <w:p w:rsidR="00B94348" w:rsidRDefault="00B94348" w:rsidP="00594FD6">
      <w:pPr>
        <w:pStyle w:val="a0"/>
      </w:pPr>
    </w:p>
    <w:p w:rsidR="008052B1" w:rsidRDefault="00B94348" w:rsidP="008052B1">
      <w:pPr>
        <w:pStyle w:val="3"/>
      </w:pPr>
      <w:r>
        <w:rPr>
          <w:rFonts w:hint="eastAsia"/>
        </w:rPr>
        <w:t>请求方式</w:t>
      </w:r>
      <w:r w:rsidR="008052B1">
        <w:rPr>
          <w:rFonts w:hint="eastAsia"/>
        </w:rPr>
        <w:t>，</w:t>
      </w:r>
      <w:r w:rsidR="00F81F16">
        <w:rPr>
          <w:rFonts w:hint="eastAsia"/>
        </w:rPr>
        <w:t>method</w:t>
      </w:r>
    </w:p>
    <w:p w:rsidR="00B94348" w:rsidRDefault="00B94348" w:rsidP="00594FD6">
      <w:pPr>
        <w:pStyle w:val="a0"/>
      </w:pPr>
      <w:r>
        <w:rPr>
          <w:rFonts w:hint="eastAsia"/>
        </w:rPr>
        <w:t>请求需要对服务器的资源做什么类型的操作。主要有：</w:t>
      </w:r>
    </w:p>
    <w:p w:rsidR="00B94348" w:rsidRDefault="00B94348" w:rsidP="00594FD6">
      <w:pPr>
        <w:pStyle w:val="a0"/>
      </w:pPr>
      <w:r>
        <w:rPr>
          <w:rFonts w:hint="eastAsia"/>
        </w:rPr>
        <w:t>GET</w:t>
      </w:r>
      <w:r w:rsidR="003F297E">
        <w:rPr>
          <w:rFonts w:hint="eastAsia"/>
        </w:rPr>
        <w:t>，获取，查询</w:t>
      </w:r>
    </w:p>
    <w:p w:rsidR="00B94348" w:rsidRDefault="00B94348" w:rsidP="00594FD6">
      <w:pPr>
        <w:pStyle w:val="a0"/>
      </w:pPr>
      <w:r>
        <w:rPr>
          <w:rFonts w:hint="eastAsia"/>
        </w:rPr>
        <w:t>POST</w:t>
      </w:r>
      <w:r w:rsidR="00F81F16">
        <w:rPr>
          <w:rFonts w:hint="eastAsia"/>
        </w:rPr>
        <w:t>，新增</w:t>
      </w:r>
    </w:p>
    <w:p w:rsidR="00B94348" w:rsidRDefault="00B94348" w:rsidP="00594FD6">
      <w:pPr>
        <w:pStyle w:val="a0"/>
      </w:pPr>
      <w:r>
        <w:rPr>
          <w:rFonts w:hint="eastAsia"/>
        </w:rPr>
        <w:t>PUT</w:t>
      </w:r>
      <w:r w:rsidR="00F81F16">
        <w:rPr>
          <w:rFonts w:hint="eastAsia"/>
        </w:rPr>
        <w:t>，修改更新</w:t>
      </w:r>
    </w:p>
    <w:p w:rsidR="00B94348" w:rsidRDefault="00B94348" w:rsidP="00594FD6">
      <w:pPr>
        <w:pStyle w:val="a0"/>
      </w:pPr>
      <w:r>
        <w:rPr>
          <w:rFonts w:hint="eastAsia"/>
        </w:rPr>
        <w:t>DELETE</w:t>
      </w:r>
      <w:r w:rsidR="0029362F">
        <w:rPr>
          <w:rFonts w:hint="eastAsia"/>
        </w:rPr>
        <w:t>，删除</w:t>
      </w:r>
    </w:p>
    <w:p w:rsidR="00B94348" w:rsidRDefault="00B94348" w:rsidP="00594FD6">
      <w:pPr>
        <w:pStyle w:val="a0"/>
      </w:pPr>
      <w:r>
        <w:rPr>
          <w:rFonts w:hint="eastAsia"/>
        </w:rPr>
        <w:t>.</w:t>
      </w:r>
      <w:r>
        <w:rPr>
          <w:rFonts w:hint="eastAsia"/>
        </w:rPr>
        <w:t>还有（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 xml:space="preserve"> FETCH</w:t>
      </w:r>
      <w:r>
        <w:t>…</w:t>
      </w:r>
      <w:r>
        <w:rPr>
          <w:rFonts w:hint="eastAsia"/>
        </w:rPr>
        <w:t>）</w:t>
      </w:r>
    </w:p>
    <w:p w:rsidR="00B40144" w:rsidRDefault="00B40144" w:rsidP="00594FD6">
      <w:pPr>
        <w:pStyle w:val="a0"/>
      </w:pPr>
    </w:p>
    <w:p w:rsidR="00B40144" w:rsidRDefault="00B40144" w:rsidP="00594FD6">
      <w:pPr>
        <w:pStyle w:val="a0"/>
      </w:pPr>
      <w:r>
        <w:rPr>
          <w:rFonts w:hint="eastAsia"/>
        </w:rPr>
        <w:t>浏览器发出的请求，主要</w:t>
      </w:r>
      <w:r w:rsidRPr="00D52070">
        <w:rPr>
          <w:rFonts w:hint="eastAsia"/>
          <w:color w:val="FF0000"/>
        </w:rPr>
        <w:t>是</w:t>
      </w:r>
      <w:r w:rsidRPr="00D52070">
        <w:rPr>
          <w:rFonts w:hint="eastAsia"/>
          <w:color w:val="FF0000"/>
        </w:rPr>
        <w:t xml:space="preserve"> POST</w:t>
      </w:r>
      <w:r w:rsidR="00D52070">
        <w:rPr>
          <w:rFonts w:hint="eastAsia"/>
          <w:color w:val="FF0000"/>
        </w:rPr>
        <w:t>（增删改）</w:t>
      </w:r>
      <w:r w:rsidRPr="00D52070">
        <w:rPr>
          <w:color w:val="FF0000"/>
        </w:rPr>
        <w:t xml:space="preserve"> </w:t>
      </w:r>
      <w:r w:rsidRPr="00D52070">
        <w:rPr>
          <w:rFonts w:hint="eastAsia"/>
          <w:color w:val="FF0000"/>
        </w:rPr>
        <w:t>和</w:t>
      </w:r>
      <w:r w:rsidRPr="00D52070">
        <w:rPr>
          <w:rFonts w:hint="eastAsia"/>
          <w:color w:val="FF0000"/>
        </w:rPr>
        <w:t xml:space="preserve"> GE</w:t>
      </w:r>
      <w:r w:rsidRPr="0070596A">
        <w:rPr>
          <w:rFonts w:hint="eastAsia"/>
          <w:color w:val="FF0000"/>
        </w:rPr>
        <w:t>T</w:t>
      </w:r>
      <w:r w:rsidR="00D52070" w:rsidRPr="0070596A">
        <w:rPr>
          <w:rFonts w:hint="eastAsia"/>
          <w:color w:val="FF0000"/>
        </w:rPr>
        <w:t>（获取）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浏览器</w:t>
      </w:r>
      <w:r w:rsidR="000704C1">
        <w:rPr>
          <w:rFonts w:hint="eastAsia"/>
        </w:rPr>
        <w:t>不会发送</w:t>
      </w:r>
      <w:r w:rsidR="000704C1">
        <w:rPr>
          <w:rFonts w:hint="eastAsia"/>
        </w:rPr>
        <w:t xml:space="preserve"> PUT</w:t>
      </w:r>
      <w:r w:rsidR="000704C1">
        <w:t xml:space="preserve"> </w:t>
      </w:r>
      <w:r w:rsidR="000704C1">
        <w:rPr>
          <w:rFonts w:hint="eastAsia"/>
        </w:rPr>
        <w:t>和</w:t>
      </w:r>
      <w:r w:rsidR="000704C1">
        <w:rPr>
          <w:rFonts w:hint="eastAsia"/>
        </w:rPr>
        <w:t xml:space="preserve"> DELETE</w:t>
      </w:r>
      <w:r w:rsidR="000704C1">
        <w:rPr>
          <w:rFonts w:hint="eastAsia"/>
        </w:rPr>
        <w:t>请求。</w:t>
      </w:r>
    </w:p>
    <w:p w:rsidR="000704C1" w:rsidRDefault="000704C1" w:rsidP="00594FD6">
      <w:pPr>
        <w:pStyle w:val="a0"/>
      </w:pPr>
      <w:r>
        <w:rPr>
          <w:rFonts w:hint="eastAsia"/>
        </w:rPr>
        <w:t>但是，通过不同的</w:t>
      </w:r>
      <w:r>
        <w:rPr>
          <w:rFonts w:hint="eastAsia"/>
        </w:rPr>
        <w:t>UR</w:t>
      </w:r>
      <w:r w:rsidR="00EB08AC">
        <w:t>I</w:t>
      </w:r>
      <w:r>
        <w:rPr>
          <w:rFonts w:hint="eastAsia"/>
        </w:rPr>
        <w:t>组合，告知服务器执行的是删除还是更新：</w:t>
      </w:r>
    </w:p>
    <w:p w:rsidR="000704C1" w:rsidRDefault="000704C1" w:rsidP="00594FD6">
      <w:pPr>
        <w:pStyle w:val="a0"/>
      </w:pPr>
      <w:r>
        <w:rPr>
          <w:rFonts w:hint="eastAsia"/>
        </w:rPr>
        <w:t>例如：</w:t>
      </w:r>
    </w:p>
    <w:p w:rsidR="000704C1" w:rsidRDefault="000704C1" w:rsidP="000704C1">
      <w:pPr>
        <w:pStyle w:val="a0"/>
      </w:pPr>
      <w:r>
        <w:rPr>
          <w:rFonts w:hint="eastAsia"/>
        </w:rPr>
        <w:t>获取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的文章：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/</w:t>
      </w:r>
      <w:proofErr w:type="spellStart"/>
      <w:r>
        <w:t>article?id</w:t>
      </w:r>
      <w:proofErr w:type="spellEnd"/>
      <w:r>
        <w:t>=3</w:t>
      </w:r>
    </w:p>
    <w:p w:rsidR="000704C1" w:rsidRDefault="000704C1" w:rsidP="000704C1">
      <w:pPr>
        <w:pStyle w:val="a0"/>
      </w:pPr>
      <w:r>
        <w:rPr>
          <w:rFonts w:hint="eastAsia"/>
        </w:rPr>
        <w:t>新增文章，提供标题，内容作者等：</w:t>
      </w:r>
      <w:r>
        <w:t>post /</w:t>
      </w:r>
      <w:r w:rsidR="001C0A8C">
        <w:t>a</w:t>
      </w:r>
      <w:r>
        <w:t xml:space="preserve">rticle </w:t>
      </w:r>
      <w:r>
        <w:rPr>
          <w:rFonts w:hint="eastAsia"/>
        </w:rPr>
        <w:t>title</w:t>
      </w:r>
      <w:r>
        <w:t>=xxx content=</w:t>
      </w:r>
      <w:proofErr w:type="spellStart"/>
      <w:r>
        <w:rPr>
          <w:rFonts w:hint="eastAsia"/>
        </w:rPr>
        <w:t>xxxx</w:t>
      </w:r>
      <w:proofErr w:type="spellEnd"/>
      <w:r>
        <w:t xml:space="preserve"> </w:t>
      </w:r>
      <w:r>
        <w:rPr>
          <w:rFonts w:hint="eastAsia"/>
        </w:rPr>
        <w:t>author</w:t>
      </w:r>
      <w:r>
        <w:t>=xxx</w:t>
      </w:r>
    </w:p>
    <w:p w:rsidR="001C0A8C" w:rsidRDefault="001C0A8C" w:rsidP="000704C1">
      <w:pPr>
        <w:pStyle w:val="a0"/>
      </w:pPr>
      <w:r>
        <w:rPr>
          <w:rFonts w:hint="eastAsia"/>
        </w:rPr>
        <w:t>删除文章，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或者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请求</w:t>
      </w:r>
      <w:r>
        <w:rPr>
          <w:rFonts w:hint="eastAsia"/>
        </w:rPr>
        <w:t xml:space="preserve"> /</w:t>
      </w:r>
      <w:proofErr w:type="spellStart"/>
      <w:r>
        <w:t>articleDelete?id</w:t>
      </w:r>
      <w:proofErr w:type="spellEnd"/>
      <w:r>
        <w:t xml:space="preserve">=3 </w:t>
      </w:r>
      <w:r>
        <w:rPr>
          <w:rFonts w:hint="eastAsia"/>
        </w:rPr>
        <w:t>，由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articleDelete</w:t>
      </w:r>
      <w:proofErr w:type="spellEnd"/>
      <w:r>
        <w:t xml:space="preserve"> </w:t>
      </w:r>
      <w:r>
        <w:rPr>
          <w:rFonts w:hint="eastAsia"/>
        </w:rPr>
        <w:t>部分确定当前需要完成删除操作。</w:t>
      </w:r>
    </w:p>
    <w:p w:rsidR="00B94348" w:rsidRPr="00B94348" w:rsidRDefault="00DD4289" w:rsidP="00594FD6">
      <w:pPr>
        <w:pStyle w:val="a0"/>
      </w:pPr>
      <w:r>
        <w:rPr>
          <w:rFonts w:hint="eastAsia"/>
        </w:rPr>
        <w:t>更新文章，</w:t>
      </w:r>
      <w:r>
        <w:t>post</w:t>
      </w:r>
      <w:r>
        <w:rPr>
          <w:rFonts w:hint="eastAsia"/>
        </w:rPr>
        <w:t>方式请求</w:t>
      </w:r>
      <w:r>
        <w:rPr>
          <w:rFonts w:hint="eastAsia"/>
        </w:rPr>
        <w:t xml:space="preserve"> </w:t>
      </w:r>
      <w:r>
        <w:t>/</w:t>
      </w:r>
      <w:proofErr w:type="spellStart"/>
      <w:r>
        <w:t>articleUpdate?id</w:t>
      </w:r>
      <w:proofErr w:type="spellEnd"/>
      <w:r>
        <w:t>=3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rPr>
          <w:rFonts w:hint="eastAsia"/>
        </w:rPr>
        <w:t>articleUpdate</w:t>
      </w:r>
      <w:proofErr w:type="spellEnd"/>
      <w:r>
        <w:rPr>
          <w:rFonts w:hint="eastAsia"/>
        </w:rPr>
        <w:t>来标识需要更新文章，同时提供更新的数据，与新增一致。</w:t>
      </w:r>
    </w:p>
    <w:p w:rsidR="00594FD6" w:rsidRDefault="00594FD6" w:rsidP="00594FD6">
      <w:pPr>
        <w:pStyle w:val="a0"/>
      </w:pPr>
    </w:p>
    <w:p w:rsidR="00C3243B" w:rsidRDefault="00C3243B" w:rsidP="00594FD6">
      <w:pPr>
        <w:pStyle w:val="a0"/>
      </w:pPr>
      <w:r>
        <w:rPr>
          <w:rFonts w:hint="eastAsia"/>
        </w:rPr>
        <w:t>post</w:t>
      </w:r>
      <w:r>
        <w:rPr>
          <w:rFonts w:hint="eastAsia"/>
        </w:rPr>
        <w:t>最常见于，使用表单：</w:t>
      </w:r>
    </w:p>
    <w:p w:rsidR="00C3243B" w:rsidRDefault="00C3243B" w:rsidP="00594FD6">
      <w:pPr>
        <w:pStyle w:val="a0"/>
      </w:pPr>
      <w:r>
        <w:t>&lt;</w:t>
      </w:r>
      <w:r>
        <w:rPr>
          <w:rFonts w:hint="eastAsia"/>
        </w:rPr>
        <w:t>for</w:t>
      </w:r>
      <w:r>
        <w:t>m action=”” method</w:t>
      </w:r>
      <w:proofErr w:type="gramStart"/>
      <w:r>
        <w:t>=”post</w:t>
      </w:r>
      <w:proofErr w:type="gramEnd"/>
      <w:r>
        <w:t>” &gt;</w:t>
      </w:r>
    </w:p>
    <w:p w:rsidR="003C7E60" w:rsidRDefault="003C7E60" w:rsidP="00594FD6">
      <w:pPr>
        <w:pStyle w:val="a0"/>
      </w:pPr>
      <w:r>
        <w:rPr>
          <w:noProof/>
        </w:rPr>
        <w:drawing>
          <wp:inline distT="0" distB="0" distL="0" distR="0" wp14:anchorId="61945460" wp14:editId="69ADFB03">
            <wp:extent cx="5278120" cy="13912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9B" w:rsidRDefault="00E64077" w:rsidP="00594FD6">
      <w:pPr>
        <w:pStyle w:val="a0"/>
      </w:pPr>
      <w:r>
        <w:rPr>
          <w:noProof/>
        </w:rPr>
        <w:drawing>
          <wp:inline distT="0" distB="0" distL="0" distR="0" wp14:anchorId="0DF26068" wp14:editId="169965E2">
            <wp:extent cx="5278120" cy="864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1B" w:rsidRDefault="001F0D1B" w:rsidP="00594FD6">
      <w:pPr>
        <w:pStyle w:val="a0"/>
      </w:pPr>
      <w:r>
        <w:rPr>
          <w:noProof/>
        </w:rPr>
        <w:drawing>
          <wp:inline distT="0" distB="0" distL="0" distR="0" wp14:anchorId="5D2D787C" wp14:editId="6B425744">
            <wp:extent cx="5278120" cy="26200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6B" w:rsidRDefault="00DE096B" w:rsidP="00594FD6">
      <w:pPr>
        <w:pStyle w:val="a0"/>
      </w:pPr>
    </w:p>
    <w:p w:rsidR="00EA365C" w:rsidRDefault="00EA365C" w:rsidP="00594FD6">
      <w:pPr>
        <w:pStyle w:val="a0"/>
      </w:pPr>
    </w:p>
    <w:p w:rsidR="00EA365C" w:rsidRDefault="00EA365C" w:rsidP="00594FD6">
      <w:pPr>
        <w:pStyle w:val="a0"/>
      </w:pPr>
      <w:r>
        <w:rPr>
          <w:rFonts w:hint="eastAsia"/>
        </w:rPr>
        <w:t>地址栏中，键入地址，键入回车，此时的请求就是</w:t>
      </w:r>
      <w:r>
        <w:rPr>
          <w:rFonts w:hint="eastAsia"/>
        </w:rPr>
        <w:t>get</w:t>
      </w:r>
      <w:r>
        <w:rPr>
          <w:rFonts w:hint="eastAsia"/>
        </w:rPr>
        <w:t>请求。</w:t>
      </w:r>
    </w:p>
    <w:p w:rsidR="008F5552" w:rsidRDefault="008F5552" w:rsidP="00594FD6">
      <w:pPr>
        <w:pStyle w:val="a0"/>
      </w:pPr>
    </w:p>
    <w:p w:rsidR="008052B1" w:rsidRDefault="008052B1" w:rsidP="00594FD6">
      <w:pPr>
        <w:pStyle w:val="a0"/>
      </w:pPr>
    </w:p>
    <w:p w:rsidR="008052B1" w:rsidRDefault="00046BE0" w:rsidP="00046BE0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（统一资源标识符）</w:t>
      </w:r>
    </w:p>
    <w:p w:rsidR="00046BE0" w:rsidRDefault="00046BE0" w:rsidP="00046BE0">
      <w:pPr>
        <w:pStyle w:val="a0"/>
      </w:pPr>
      <w:r>
        <w:rPr>
          <w:rFonts w:hint="eastAsia"/>
        </w:rPr>
        <w:t>请求行的第二部分</w:t>
      </w:r>
    </w:p>
    <w:p w:rsidR="00046BE0" w:rsidRDefault="00046BE0" w:rsidP="00046BE0">
      <w:pPr>
        <w:pStyle w:val="a0"/>
      </w:pPr>
      <w:r>
        <w:rPr>
          <w:rFonts w:hint="eastAsia"/>
        </w:rPr>
        <w:lastRenderedPageBreak/>
        <w:t>用于标识所请求的资源。</w:t>
      </w:r>
    </w:p>
    <w:p w:rsidR="00BA7180" w:rsidRDefault="00BA7180" w:rsidP="00046BE0">
      <w:pPr>
        <w:pStyle w:val="a0"/>
      </w:pPr>
    </w:p>
    <w:p w:rsidR="00BA7180" w:rsidRDefault="00BA7180" w:rsidP="00046BE0">
      <w:pPr>
        <w:pStyle w:val="a0"/>
      </w:pPr>
      <w:r>
        <w:rPr>
          <w:rFonts w:hint="eastAsia"/>
        </w:rPr>
        <w:t>另一个词：</w:t>
      </w:r>
      <w:r w:rsidR="00DA3697">
        <w:rPr>
          <w:rFonts w:hint="eastAsia"/>
        </w:rPr>
        <w:t>URL</w:t>
      </w:r>
      <w:r w:rsidR="00DA3697">
        <w:rPr>
          <w:rFonts w:hint="eastAsia"/>
        </w:rPr>
        <w:t>，统一资源定位符。与</w:t>
      </w:r>
      <w:r w:rsidR="00DA3697">
        <w:rPr>
          <w:rFonts w:hint="eastAsia"/>
        </w:rPr>
        <w:t>URI</w:t>
      </w:r>
      <w:r w:rsidR="00DA3697">
        <w:rPr>
          <w:rFonts w:hint="eastAsia"/>
        </w:rPr>
        <w:t>类似：</w:t>
      </w:r>
    </w:p>
    <w:p w:rsidR="00DA3697" w:rsidRDefault="00DA3697" w:rsidP="00046BE0">
      <w:pPr>
        <w:pStyle w:val="a0"/>
      </w:pPr>
      <w:r>
        <w:rPr>
          <w:rFonts w:hint="eastAsia"/>
        </w:rPr>
        <w:t>U</w:t>
      </w:r>
      <w:r>
        <w:t xml:space="preserve">RL: </w:t>
      </w:r>
      <w:hyperlink r:id="rId18" w:history="1">
        <w:r w:rsidRPr="00332494">
          <w:rPr>
            <w:rStyle w:val="ad"/>
          </w:rPr>
          <w:t>http://</w:t>
        </w:r>
        <w:proofErr w:type="spellStart"/>
        <w:r w:rsidRPr="00332494">
          <w:rPr>
            <w:rStyle w:val="ad"/>
          </w:rPr>
          <w:t>localhost:8084</w:t>
        </w:r>
        <w:proofErr w:type="spellEnd"/>
        <w:r w:rsidRPr="00332494">
          <w:rPr>
            <w:rStyle w:val="ad"/>
          </w:rPr>
          <w:t>/</w:t>
        </w:r>
        <w:proofErr w:type="spellStart"/>
        <w:r w:rsidRPr="00332494">
          <w:rPr>
            <w:rStyle w:val="ad"/>
          </w:rPr>
          <w:t>article?id</w:t>
        </w:r>
        <w:proofErr w:type="spellEnd"/>
        <w:r w:rsidRPr="00332494">
          <w:rPr>
            <w:rStyle w:val="ad"/>
          </w:rPr>
          <w:t>=3</w:t>
        </w:r>
      </w:hyperlink>
    </w:p>
    <w:p w:rsidR="00DA3697" w:rsidRDefault="00DA3697" w:rsidP="00046BE0">
      <w:pPr>
        <w:pStyle w:val="a0"/>
      </w:pPr>
      <w:r>
        <w:t>URI: /</w:t>
      </w:r>
      <w:proofErr w:type="spellStart"/>
      <w:r>
        <w:rPr>
          <w:rFonts w:hint="eastAsia"/>
        </w:rPr>
        <w:t>article</w:t>
      </w:r>
      <w:r>
        <w:t>?id</w:t>
      </w:r>
      <w:proofErr w:type="spellEnd"/>
      <w:r>
        <w:t>=3</w:t>
      </w:r>
    </w:p>
    <w:p w:rsidR="00DA3697" w:rsidRDefault="00DA3697" w:rsidP="00046BE0">
      <w:pPr>
        <w:pStyle w:val="a0"/>
      </w:pPr>
    </w:p>
    <w:p w:rsidR="00066169" w:rsidRDefault="00066169" w:rsidP="00046BE0">
      <w:pPr>
        <w:pStyle w:val="a0"/>
      </w:pPr>
      <w:r>
        <w:rPr>
          <w:rFonts w:hint="eastAsia"/>
        </w:rPr>
        <w:t>U</w:t>
      </w:r>
      <w:r>
        <w:t xml:space="preserve">RL, </w:t>
      </w:r>
      <w:r>
        <w:rPr>
          <w:rFonts w:hint="eastAsia"/>
        </w:rPr>
        <w:t>在网络上标识一个资源的位置。</w:t>
      </w:r>
      <w:r w:rsidR="001F3960">
        <w:rPr>
          <w:rFonts w:hint="eastAsia"/>
        </w:rPr>
        <w:t>因此需要指定域名主机部分。</w:t>
      </w:r>
    </w:p>
    <w:p w:rsidR="00066169" w:rsidRDefault="00066169" w:rsidP="00046BE0">
      <w:pPr>
        <w:pStyle w:val="a0"/>
      </w:pPr>
      <w:r>
        <w:rPr>
          <w:rFonts w:hint="eastAsia"/>
        </w:rPr>
        <w:t>URI</w:t>
      </w:r>
      <w:r>
        <w:rPr>
          <w:rFonts w:hint="eastAsia"/>
        </w:rPr>
        <w:t>，在主机上标识资源的位置。相当于主机（域名）已经确定了</w:t>
      </w:r>
      <w:r w:rsidR="001F3960">
        <w:rPr>
          <w:rFonts w:hint="eastAsia"/>
        </w:rPr>
        <w:t>，因此仅仅需要资源标识部分即可。</w:t>
      </w:r>
    </w:p>
    <w:p w:rsidR="00C30F1C" w:rsidRDefault="00C30F1C" w:rsidP="00046BE0">
      <w:pPr>
        <w:pStyle w:val="a0"/>
      </w:pPr>
    </w:p>
    <w:p w:rsidR="00C30F1C" w:rsidRDefault="00C30F1C" w:rsidP="00046BE0">
      <w:pPr>
        <w:pStyle w:val="a0"/>
      </w:pPr>
      <w:r>
        <w:rPr>
          <w:rFonts w:hint="eastAsia"/>
        </w:rPr>
        <w:t>资源标识部分从</w:t>
      </w:r>
      <w:r w:rsidR="00083210"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站点主机根开始，指向的某个资源位置。</w:t>
      </w:r>
    </w:p>
    <w:p w:rsidR="008F5552" w:rsidRDefault="008F5552" w:rsidP="00046BE0">
      <w:pPr>
        <w:pStyle w:val="a0"/>
      </w:pPr>
      <w:r>
        <w:rPr>
          <w:rFonts w:hint="eastAsia"/>
        </w:rPr>
        <w:t>典型的由：脚本地址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查询参数构成。</w:t>
      </w:r>
    </w:p>
    <w:p w:rsidR="004E1B2F" w:rsidRDefault="004E1B2F" w:rsidP="00046BE0">
      <w:pPr>
        <w:pStyle w:val="a0"/>
      </w:pPr>
      <w:proofErr w:type="spellStart"/>
      <w:r>
        <w:rPr>
          <w:rFonts w:hint="eastAsia"/>
        </w:rPr>
        <w:t>i</w:t>
      </w:r>
      <w:r>
        <w:t>ndex.html</w:t>
      </w:r>
      <w:proofErr w:type="spellEnd"/>
      <w:r>
        <w:t xml:space="preserve"> </w:t>
      </w:r>
      <w:r>
        <w:rPr>
          <w:rFonts w:hint="eastAsia"/>
        </w:rPr>
        <w:t>脚本地址</w:t>
      </w:r>
    </w:p>
    <w:p w:rsidR="004E1B2F" w:rsidRDefault="004E1B2F" w:rsidP="00046BE0">
      <w:pPr>
        <w:pStyle w:val="a0"/>
      </w:pPr>
      <w:r>
        <w:rPr>
          <w:rFonts w:hint="eastAsia"/>
        </w:rPr>
        <w:t>i</w:t>
      </w:r>
      <w:r>
        <w:t xml:space="preserve">d=42 </w:t>
      </w:r>
      <w:r>
        <w:rPr>
          <w:rFonts w:hint="eastAsia"/>
        </w:rPr>
        <w:t>查询参数，查询参数可以是多个，</w:t>
      </w:r>
      <w:r>
        <w:t>id=</w:t>
      </w:r>
      <w:proofErr w:type="spellStart"/>
      <w:r>
        <w:t>42&amp;name</w:t>
      </w:r>
      <w:proofErr w:type="spellEnd"/>
      <w:r>
        <w:t>=hank&amp;…</w:t>
      </w:r>
    </w:p>
    <w:p w:rsidR="00201B60" w:rsidRPr="00DA3697" w:rsidRDefault="00201B60" w:rsidP="00046BE0">
      <w:pPr>
        <w:pStyle w:val="a0"/>
      </w:pPr>
      <w:r>
        <w:rPr>
          <w:rFonts w:hint="eastAsia"/>
        </w:rPr>
        <w:t>脚本和查询参数间，使用问号分割</w:t>
      </w:r>
      <w:r>
        <w:rPr>
          <w:rFonts w:hint="eastAsia"/>
        </w:rPr>
        <w:t xml:space="preserve"> </w:t>
      </w:r>
      <w:r>
        <w:t>?</w:t>
      </w:r>
    </w:p>
    <w:p w:rsidR="008052B1" w:rsidRDefault="003C5C33" w:rsidP="00594FD6">
      <w:pPr>
        <w:pStyle w:val="a0"/>
      </w:pPr>
      <w:r>
        <w:rPr>
          <w:noProof/>
        </w:rPr>
        <w:drawing>
          <wp:inline distT="0" distB="0" distL="0" distR="0" wp14:anchorId="3F00DA24" wp14:editId="5C273A28">
            <wp:extent cx="5278120" cy="19678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9" w:rsidRDefault="00266C49" w:rsidP="00594FD6">
      <w:pPr>
        <w:pStyle w:val="a0"/>
      </w:pPr>
    </w:p>
    <w:p w:rsidR="00266C49" w:rsidRDefault="00266C49" w:rsidP="00266C49">
      <w:pPr>
        <w:pStyle w:val="3"/>
      </w:pPr>
      <w:r>
        <w:rPr>
          <w:rFonts w:hint="eastAsia"/>
        </w:rPr>
        <w:t>协议版本</w:t>
      </w:r>
    </w:p>
    <w:p w:rsidR="00266C49" w:rsidRDefault="00266C49" w:rsidP="00266C49">
      <w:pPr>
        <w:pStyle w:val="a0"/>
      </w:pPr>
      <w:r>
        <w:rPr>
          <w:rFonts w:hint="eastAsia"/>
        </w:rPr>
        <w:t>HTT</w:t>
      </w:r>
      <w:r>
        <w:t xml:space="preserve">P/1.1 </w:t>
      </w:r>
    </w:p>
    <w:p w:rsidR="00266C49" w:rsidRDefault="00266C49" w:rsidP="00266C49">
      <w:pPr>
        <w:pStyle w:val="a0"/>
      </w:pPr>
      <w:r>
        <w:rPr>
          <w:rFonts w:hint="eastAsia"/>
        </w:rPr>
        <w:t>表示使用的是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版本的</w:t>
      </w:r>
      <w:r>
        <w:rPr>
          <w:rFonts w:hint="eastAsia"/>
        </w:rPr>
        <w:t>HTTP</w:t>
      </w:r>
      <w:r>
        <w:rPr>
          <w:rFonts w:hint="eastAsia"/>
        </w:rPr>
        <w:t>。</w:t>
      </w:r>
      <w:r w:rsidR="00FE736B">
        <w:rPr>
          <w:rFonts w:hint="eastAsia"/>
        </w:rPr>
        <w:t>目前使用最广泛。</w:t>
      </w:r>
    </w:p>
    <w:p w:rsidR="00266C49" w:rsidRDefault="00266C49" w:rsidP="00266C49">
      <w:pPr>
        <w:pStyle w:val="a0"/>
      </w:pPr>
    </w:p>
    <w:p w:rsidR="00266C49" w:rsidRDefault="00266C49" w:rsidP="00266C49">
      <w:pPr>
        <w:pStyle w:val="a0"/>
      </w:pPr>
      <w:r>
        <w:rPr>
          <w:rFonts w:hint="eastAsia"/>
        </w:rPr>
        <w:t>还可能为：</w:t>
      </w:r>
    </w:p>
    <w:p w:rsidR="00266C49" w:rsidRDefault="00266C49" w:rsidP="00266C49">
      <w:pPr>
        <w:pStyle w:val="a0"/>
      </w:pPr>
      <w:r>
        <w:rPr>
          <w:rFonts w:hint="eastAsia"/>
        </w:rPr>
        <w:t>0</w:t>
      </w:r>
      <w:r>
        <w:t>.9, 1.0, 1.1</w:t>
      </w:r>
    </w:p>
    <w:p w:rsidR="00266C49" w:rsidRPr="00266C49" w:rsidRDefault="00266C49" w:rsidP="00266C49">
      <w:pPr>
        <w:pStyle w:val="a0"/>
      </w:pPr>
      <w:r>
        <w:rPr>
          <w:rFonts w:hint="eastAsia"/>
        </w:rPr>
        <w:lastRenderedPageBreak/>
        <w:t>2</w:t>
      </w:r>
      <w:r>
        <w:t>.0</w:t>
      </w:r>
    </w:p>
    <w:p w:rsidR="008F5552" w:rsidRDefault="008F5552" w:rsidP="00594FD6">
      <w:pPr>
        <w:pStyle w:val="a0"/>
      </w:pPr>
    </w:p>
    <w:p w:rsidR="00A64075" w:rsidRDefault="00A64075" w:rsidP="00594FD6">
      <w:pPr>
        <w:pStyle w:val="a0"/>
      </w:pPr>
    </w:p>
    <w:p w:rsidR="00A64075" w:rsidRDefault="00A64075" w:rsidP="00594FD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协议中规定，</w:t>
      </w:r>
      <w:r w:rsidR="001520D0">
        <w:rPr>
          <w:rFonts w:hint="eastAsia"/>
        </w:rPr>
        <w:t>行结束使用</w:t>
      </w:r>
      <w:r w:rsidR="001520D0">
        <w:rPr>
          <w:rFonts w:hint="eastAsia"/>
        </w:rPr>
        <w:t xml:space="preserve"> </w:t>
      </w:r>
      <w:proofErr w:type="spellStart"/>
      <w:r w:rsidR="001520D0">
        <w:t>CRLF</w:t>
      </w:r>
      <w:proofErr w:type="spellEnd"/>
      <w:r w:rsidR="001520D0">
        <w:t xml:space="preserve"> (\r\n, </w:t>
      </w:r>
      <w:r w:rsidR="001520D0">
        <w:rPr>
          <w:rFonts w:hint="eastAsia"/>
        </w:rPr>
        <w:t>回车换行</w:t>
      </w:r>
      <w:r w:rsidR="001520D0">
        <w:t>)</w:t>
      </w:r>
      <w:r w:rsidR="001520D0">
        <w:rPr>
          <w:rFonts w:hint="eastAsia"/>
        </w:rPr>
        <w:t>作为行结束符</w:t>
      </w:r>
      <w:r w:rsidR="00600C7C">
        <w:rPr>
          <w:rFonts w:hint="eastAsia"/>
        </w:rPr>
        <w:t>(</w:t>
      </w:r>
      <w:r w:rsidR="00600C7C">
        <w:rPr>
          <w:rFonts w:hint="eastAsia"/>
        </w:rPr>
        <w:t>与操作系统无关</w:t>
      </w:r>
      <w:r w:rsidR="00600C7C">
        <w:rPr>
          <w:rFonts w:hint="eastAsia"/>
        </w:rPr>
        <w:t>)</w:t>
      </w:r>
      <w:r w:rsidR="001520D0">
        <w:rPr>
          <w:rFonts w:hint="eastAsia"/>
        </w:rPr>
        <w:t>。</w:t>
      </w:r>
    </w:p>
    <w:p w:rsidR="001520D0" w:rsidRDefault="001520D0" w:rsidP="00594FD6">
      <w:pPr>
        <w:pStyle w:val="a0"/>
      </w:pPr>
      <w:r>
        <w:t>GET / HTTP/1.1\r\n</w:t>
      </w:r>
    </w:p>
    <w:p w:rsidR="00212939" w:rsidRDefault="00212939" w:rsidP="00594FD6">
      <w:pPr>
        <w:pStyle w:val="a0"/>
      </w:pPr>
      <w:r>
        <w:rPr>
          <w:noProof/>
        </w:rPr>
        <w:drawing>
          <wp:inline distT="0" distB="0" distL="0" distR="0" wp14:anchorId="0B103E2B" wp14:editId="18E88EE8">
            <wp:extent cx="5278120" cy="676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FC" w:rsidRDefault="003039FC" w:rsidP="00594FD6">
      <w:pPr>
        <w:pStyle w:val="a0"/>
      </w:pPr>
    </w:p>
    <w:p w:rsidR="003039FC" w:rsidRDefault="003039FC" w:rsidP="00594FD6">
      <w:pPr>
        <w:pStyle w:val="a0"/>
      </w:pPr>
      <w:r>
        <w:rPr>
          <w:rFonts w:hint="eastAsia"/>
        </w:rPr>
        <w:t>除了请求行使用</w:t>
      </w:r>
      <w:proofErr w:type="spellStart"/>
      <w:r>
        <w:rPr>
          <w:rFonts w:hint="eastAsia"/>
        </w:rPr>
        <w:t>CRLF</w:t>
      </w:r>
      <w:proofErr w:type="spellEnd"/>
      <w:r>
        <w:rPr>
          <w:rFonts w:hint="eastAsia"/>
        </w:rPr>
        <w:t>结束外，请求头的每一行，也是用</w:t>
      </w:r>
      <w:proofErr w:type="spellStart"/>
      <w:r>
        <w:rPr>
          <w:rFonts w:hint="eastAsia"/>
        </w:rPr>
        <w:t>CRLF</w:t>
      </w:r>
      <w:proofErr w:type="spellEnd"/>
      <w:r>
        <w:rPr>
          <w:rFonts w:hint="eastAsia"/>
        </w:rPr>
        <w:t>来结束。在</w:t>
      </w:r>
      <w:r>
        <w:rPr>
          <w:rFonts w:hint="eastAsia"/>
        </w:rPr>
        <w:t>HTTP</w:t>
      </w:r>
      <w:r>
        <w:rPr>
          <w:rFonts w:hint="eastAsia"/>
        </w:rPr>
        <w:t>协议中，任何行结束都是用</w:t>
      </w:r>
      <w:proofErr w:type="spellStart"/>
      <w:r>
        <w:rPr>
          <w:rFonts w:hint="eastAsia"/>
        </w:rPr>
        <w:t>CRLF</w:t>
      </w:r>
      <w:proofErr w:type="spellEnd"/>
      <w:r>
        <w:rPr>
          <w:rFonts w:hint="eastAsia"/>
        </w:rPr>
        <w:t>。</w:t>
      </w:r>
    </w:p>
    <w:p w:rsidR="004A4C5C" w:rsidRDefault="004A4C5C" w:rsidP="00594FD6">
      <w:pPr>
        <w:pStyle w:val="a0"/>
      </w:pPr>
    </w:p>
    <w:p w:rsidR="004A4C5C" w:rsidRDefault="004A4C5C" w:rsidP="00594FD6">
      <w:pPr>
        <w:pStyle w:val="a0"/>
      </w:pPr>
    </w:p>
    <w:p w:rsidR="004A4C5C" w:rsidRDefault="004A4C5C" w:rsidP="004A4C5C">
      <w:pPr>
        <w:pStyle w:val="2"/>
      </w:pPr>
      <w:r>
        <w:rPr>
          <w:rFonts w:hint="eastAsia"/>
        </w:rPr>
        <w:t>请求头，请求头信息，请求标头，</w:t>
      </w:r>
      <w:r>
        <w:rPr>
          <w:rFonts w:hint="eastAsia"/>
        </w:rPr>
        <w:t>r</w:t>
      </w:r>
      <w:r>
        <w:t>equest header</w:t>
      </w:r>
    </w:p>
    <w:p w:rsidR="00FB005A" w:rsidRDefault="00FB005A" w:rsidP="00FB005A">
      <w:pPr>
        <w:pStyle w:val="a0"/>
      </w:pPr>
      <w:r>
        <w:rPr>
          <w:rFonts w:hint="eastAsia"/>
        </w:rPr>
        <w:t>由请求数据的第二行开始（在请求行后），到一个空行结束的全部行，都是请求头信息部分。</w:t>
      </w:r>
    </w:p>
    <w:p w:rsidR="00FB005A" w:rsidRDefault="00FB005A" w:rsidP="00FB005A">
      <w:pPr>
        <w:pStyle w:val="a0"/>
      </w:pPr>
      <w:r>
        <w:rPr>
          <w:noProof/>
        </w:rPr>
        <w:drawing>
          <wp:inline distT="0" distB="0" distL="0" distR="0" wp14:anchorId="4003AF66" wp14:editId="2083EB23">
            <wp:extent cx="5278120" cy="1449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5A" w:rsidRDefault="00FB005A" w:rsidP="00FB005A">
      <w:pPr>
        <w:pStyle w:val="a0"/>
      </w:pPr>
    </w:p>
    <w:p w:rsidR="008C0AFC" w:rsidRDefault="008C0AFC" w:rsidP="00FB005A">
      <w:pPr>
        <w:pStyle w:val="a0"/>
      </w:pPr>
      <w:r>
        <w:rPr>
          <w:rFonts w:hint="eastAsia"/>
        </w:rPr>
        <w:t>头信息是典型的</w:t>
      </w:r>
      <w:proofErr w:type="spellStart"/>
      <w:r>
        <w:rPr>
          <w:rFonts w:hint="eastAsia"/>
        </w:rPr>
        <w:t>Key</w:t>
      </w:r>
      <w:r>
        <w:t>:value</w:t>
      </w:r>
      <w:proofErr w:type="spellEnd"/>
      <w:r>
        <w:t xml:space="preserve"> </w:t>
      </w:r>
      <w:r>
        <w:rPr>
          <w:rFonts w:hint="eastAsia"/>
        </w:rPr>
        <w:t>型，</w:t>
      </w:r>
      <w:r>
        <w:rPr>
          <w:rFonts w:hint="eastAsia"/>
        </w:rPr>
        <w:t>key:</w:t>
      </w:r>
      <w:r>
        <w:t xml:space="preserve"> </w:t>
      </w:r>
      <w:r>
        <w:rPr>
          <w:rFonts w:hint="eastAsia"/>
        </w:rPr>
        <w:t>value</w:t>
      </w:r>
      <w:r>
        <w:t>.</w:t>
      </w:r>
    </w:p>
    <w:p w:rsidR="008C0AFC" w:rsidRDefault="008C0AFC" w:rsidP="00FB005A">
      <w:pPr>
        <w:pStyle w:val="a0"/>
      </w:pPr>
      <w:r>
        <w:rPr>
          <w:rFonts w:hint="eastAsia"/>
        </w:rPr>
        <w:t>下表</w:t>
      </w:r>
      <w:r>
        <w:rPr>
          <w:rFonts w:hint="eastAsia"/>
        </w:rPr>
        <w:t>:</w:t>
      </w:r>
      <w:r>
        <w:t>(</w:t>
      </w:r>
      <w:r>
        <w:rPr>
          <w:rFonts w:hint="eastAsia"/>
        </w:rPr>
        <w:t>空格</w:t>
      </w:r>
      <w:r>
        <w:rPr>
          <w:rFonts w:hint="eastAsia"/>
        </w:rPr>
        <w:t>)</w:t>
      </w:r>
      <w:r>
        <w:rPr>
          <w:rFonts w:hint="eastAsia"/>
        </w:rPr>
        <w:t>值</w:t>
      </w:r>
    </w:p>
    <w:p w:rsidR="008C0AFC" w:rsidRPr="00FB005A" w:rsidRDefault="008C0AFC" w:rsidP="00FB005A">
      <w:pPr>
        <w:pStyle w:val="a0"/>
      </w:pPr>
    </w:p>
    <w:p w:rsidR="004A4C5C" w:rsidRDefault="004A4C5C" w:rsidP="004A4C5C">
      <w:pPr>
        <w:pStyle w:val="a0"/>
      </w:pPr>
      <w:r>
        <w:rPr>
          <w:rFonts w:hint="eastAsia"/>
        </w:rPr>
        <w:t>是请求的属性（不是数据），用于描述这个请求，或者是浏览器信息的。例如：</w:t>
      </w:r>
      <w:r>
        <w:rPr>
          <w:rFonts w:hint="eastAsia"/>
        </w:rPr>
        <w:t>U</w:t>
      </w:r>
      <w:r>
        <w:t xml:space="preserve">ser-Agent </w:t>
      </w:r>
      <w:r>
        <w:rPr>
          <w:rFonts w:hint="eastAsia"/>
        </w:rPr>
        <w:t>头，表示发出该请求的浏览器是什么？</w:t>
      </w:r>
    </w:p>
    <w:p w:rsidR="003B59BC" w:rsidRDefault="003B59BC" w:rsidP="004A4C5C">
      <w:pPr>
        <w:pStyle w:val="a0"/>
      </w:pPr>
      <w:r>
        <w:rPr>
          <w:noProof/>
        </w:rPr>
        <w:lastRenderedPageBreak/>
        <w:drawing>
          <wp:inline distT="0" distB="0" distL="0" distR="0" wp14:anchorId="740529B1" wp14:editId="5495CCA6">
            <wp:extent cx="5278120" cy="15754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70" w:rsidRDefault="00215E70" w:rsidP="004A4C5C">
      <w:pPr>
        <w:pStyle w:val="a0"/>
      </w:pPr>
    </w:p>
    <w:p w:rsidR="00215E70" w:rsidRDefault="00215E70" w:rsidP="004A4C5C">
      <w:pPr>
        <w:pStyle w:val="a0"/>
      </w:pPr>
      <w:r>
        <w:rPr>
          <w:rFonts w:hint="eastAsia"/>
        </w:rPr>
        <w:t>一个请求典型的请求</w:t>
      </w:r>
      <w:proofErr w:type="gramStart"/>
      <w:r>
        <w:rPr>
          <w:rFonts w:hint="eastAsia"/>
        </w:rPr>
        <w:t>头意义</w:t>
      </w:r>
      <w:proofErr w:type="gramEnd"/>
      <w:r>
        <w:rPr>
          <w:rFonts w:hint="eastAsia"/>
        </w:rPr>
        <w:t>如下：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2495"/>
      </w:tblGrid>
      <w:tr w:rsidR="00215E70" w:rsidTr="00EF70E4">
        <w:tc>
          <w:tcPr>
            <w:tcW w:w="1838" w:type="dxa"/>
          </w:tcPr>
          <w:p w:rsidR="00215E70" w:rsidRDefault="00215E70" w:rsidP="004A4C5C">
            <w:pPr>
              <w:pStyle w:val="a0"/>
              <w:ind w:firstLine="0"/>
            </w:pPr>
            <w:r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3969" w:type="dxa"/>
          </w:tcPr>
          <w:p w:rsidR="00215E70" w:rsidRDefault="00215E70" w:rsidP="004A4C5C">
            <w:pPr>
              <w:pStyle w:val="a0"/>
              <w:ind w:firstLine="0"/>
            </w:pPr>
            <w:r>
              <w:rPr>
                <w:rFonts w:hint="eastAsia"/>
              </w:rPr>
              <w:t>意义</w:t>
            </w:r>
          </w:p>
        </w:tc>
        <w:tc>
          <w:tcPr>
            <w:tcW w:w="2495" w:type="dxa"/>
          </w:tcPr>
          <w:p w:rsidR="00215E70" w:rsidRDefault="00215E70" w:rsidP="004A4C5C">
            <w:pPr>
              <w:pStyle w:val="a0"/>
              <w:ind w:firstLine="0"/>
            </w:pPr>
            <w:r>
              <w:rPr>
                <w:rFonts w:hint="eastAsia"/>
              </w:rPr>
              <w:t>典型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值</w:t>
            </w:r>
          </w:p>
        </w:tc>
      </w:tr>
      <w:tr w:rsidR="00215E70" w:rsidTr="00EF70E4">
        <w:tc>
          <w:tcPr>
            <w:tcW w:w="1838" w:type="dxa"/>
          </w:tcPr>
          <w:p w:rsidR="00215E70" w:rsidRDefault="00A61A5B" w:rsidP="004A4C5C">
            <w:pPr>
              <w:pStyle w:val="a0"/>
              <w:ind w:firstLine="0"/>
            </w:pPr>
            <w:r>
              <w:rPr>
                <w:rFonts w:hint="eastAsia"/>
              </w:rPr>
              <w:t>Host</w:t>
            </w:r>
          </w:p>
        </w:tc>
        <w:tc>
          <w:tcPr>
            <w:tcW w:w="3969" w:type="dxa"/>
          </w:tcPr>
          <w:p w:rsidR="00215E70" w:rsidRDefault="00A61A5B" w:rsidP="004A4C5C">
            <w:pPr>
              <w:pStyle w:val="a0"/>
              <w:ind w:firstLine="0"/>
            </w:pPr>
            <w:r>
              <w:rPr>
                <w:rFonts w:hint="eastAsia"/>
              </w:rPr>
              <w:t>请求的主机，由两个部分构成。域名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端口</w:t>
            </w:r>
            <w:r w:rsidR="00E27982">
              <w:rPr>
                <w:rFonts w:hint="eastAsia"/>
              </w:rPr>
              <w:t>。没有端口，默认表示</w:t>
            </w:r>
            <w:r w:rsidR="00E27982">
              <w:rPr>
                <w:rFonts w:hint="eastAsia"/>
              </w:rPr>
              <w:t>8</w:t>
            </w:r>
            <w:r w:rsidR="00E27982">
              <w:t>0</w:t>
            </w:r>
            <w:r w:rsidR="00E27982">
              <w:rPr>
                <w:rFonts w:hint="eastAsia"/>
              </w:rPr>
              <w:t>端口</w:t>
            </w:r>
          </w:p>
        </w:tc>
        <w:tc>
          <w:tcPr>
            <w:tcW w:w="2495" w:type="dxa"/>
          </w:tcPr>
          <w:p w:rsidR="00215E70" w:rsidRDefault="00E27982" w:rsidP="004A4C5C">
            <w:pPr>
              <w:pStyle w:val="a0"/>
              <w:ind w:firstLine="0"/>
            </w:pP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localhost:8084</w:t>
            </w:r>
            <w:proofErr w:type="spellEnd"/>
          </w:p>
        </w:tc>
      </w:tr>
      <w:tr w:rsidR="00215E70" w:rsidTr="00EF70E4">
        <w:tc>
          <w:tcPr>
            <w:tcW w:w="1838" w:type="dxa"/>
          </w:tcPr>
          <w:p w:rsidR="00215E70" w:rsidRDefault="00596067" w:rsidP="004A4C5C">
            <w:pPr>
              <w:pStyle w:val="a0"/>
              <w:ind w:firstLine="0"/>
            </w:pPr>
            <w:r>
              <w:rPr>
                <w:rFonts w:hint="eastAsia"/>
              </w:rPr>
              <w:t>C</w:t>
            </w:r>
            <w:r>
              <w:t>onnection</w:t>
            </w:r>
          </w:p>
        </w:tc>
        <w:tc>
          <w:tcPr>
            <w:tcW w:w="3969" w:type="dxa"/>
          </w:tcPr>
          <w:p w:rsidR="00596067" w:rsidRDefault="00596067" w:rsidP="004A4C5C">
            <w:pPr>
              <w:pStyle w:val="a0"/>
              <w:ind w:firstLine="0"/>
            </w:pPr>
            <w:r>
              <w:rPr>
                <w:rFonts w:hint="eastAsia"/>
              </w:rPr>
              <w:t>连接类型。</w:t>
            </w:r>
          </w:p>
          <w:p w:rsidR="00596067" w:rsidRDefault="00596067" w:rsidP="004A4C5C">
            <w:pPr>
              <w:pStyle w:val="a0"/>
              <w:ind w:firstLine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>keep-alive</w:t>
            </w:r>
            <w:r>
              <w:rPr>
                <w:rFonts w:hint="eastAsia"/>
              </w:rPr>
              <w:t>表示支持长连接，在请求结束后，一段时间内，不释放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连接，下次请求时继续使用。使用</w:t>
            </w:r>
            <w:r>
              <w:rPr>
                <w:rFonts w:hint="eastAsia"/>
              </w:rPr>
              <w:t xml:space="preserve"> </w:t>
            </w:r>
            <w:r>
              <w:t xml:space="preserve">close </w:t>
            </w:r>
            <w:r>
              <w:rPr>
                <w:rFonts w:hint="eastAsia"/>
              </w:rPr>
              <w:t>表示，请求结束后连接立即释放。</w:t>
            </w:r>
          </w:p>
        </w:tc>
        <w:tc>
          <w:tcPr>
            <w:tcW w:w="2495" w:type="dxa"/>
          </w:tcPr>
          <w:p w:rsidR="00215E70" w:rsidRDefault="00023EC2" w:rsidP="004A4C5C">
            <w:pPr>
              <w:pStyle w:val="a0"/>
              <w:ind w:firstLine="0"/>
            </w:pPr>
            <w:r>
              <w:t>Keep-alive</w:t>
            </w:r>
          </w:p>
          <w:p w:rsidR="00023EC2" w:rsidRDefault="00023EC2" w:rsidP="004A4C5C">
            <w:pPr>
              <w:pStyle w:val="a0"/>
              <w:ind w:firstLine="0"/>
            </w:pPr>
            <w:r>
              <w:rPr>
                <w:rFonts w:hint="eastAsia"/>
              </w:rPr>
              <w:t>c</w:t>
            </w:r>
            <w:r>
              <w:t>lose</w:t>
            </w:r>
          </w:p>
        </w:tc>
      </w:tr>
      <w:tr w:rsidR="00215E70" w:rsidTr="00EF70E4">
        <w:tc>
          <w:tcPr>
            <w:tcW w:w="1838" w:type="dxa"/>
          </w:tcPr>
          <w:p w:rsidR="00215E70" w:rsidRDefault="00962F99" w:rsidP="004A4C5C">
            <w:pPr>
              <w:pStyle w:val="a0"/>
              <w:ind w:firstLine="0"/>
            </w:pPr>
            <w:r>
              <w:rPr>
                <w:rFonts w:hint="eastAsia"/>
              </w:rPr>
              <w:t>U</w:t>
            </w:r>
            <w:r>
              <w:t>ser-Agent</w:t>
            </w:r>
          </w:p>
        </w:tc>
        <w:tc>
          <w:tcPr>
            <w:tcW w:w="3969" w:type="dxa"/>
          </w:tcPr>
          <w:p w:rsidR="00215E70" w:rsidRDefault="00962F99" w:rsidP="004A4C5C">
            <w:pPr>
              <w:pStyle w:val="a0"/>
              <w:ind w:firstLine="0"/>
            </w:pPr>
            <w:r>
              <w:rPr>
                <w:rFonts w:hint="eastAsia"/>
              </w:rPr>
              <w:t>用户代理，用于描述发出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请求浏览器端信息。</w:t>
            </w:r>
          </w:p>
        </w:tc>
        <w:tc>
          <w:tcPr>
            <w:tcW w:w="2495" w:type="dxa"/>
          </w:tcPr>
          <w:p w:rsidR="00215E70" w:rsidRDefault="007435E5" w:rsidP="004A4C5C">
            <w:pPr>
              <w:pStyle w:val="a0"/>
              <w:ind w:firstLine="0"/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Mozilla/5.0 (Windows NT 10.0; Win64;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x64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AppleWebKit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/537.36 (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KHTML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, like Gecko) Chrome/68.0.3440.106 Safari/537.36</w:t>
            </w:r>
          </w:p>
        </w:tc>
      </w:tr>
      <w:tr w:rsidR="00215E70" w:rsidTr="00EF70E4">
        <w:tc>
          <w:tcPr>
            <w:tcW w:w="1838" w:type="dxa"/>
          </w:tcPr>
          <w:p w:rsidR="00215E70" w:rsidRDefault="007435E5" w:rsidP="004A4C5C">
            <w:pPr>
              <w:pStyle w:val="a0"/>
              <w:ind w:firstLine="0"/>
            </w:pPr>
            <w:r>
              <w:rPr>
                <w:rFonts w:hint="eastAsia"/>
              </w:rPr>
              <w:t>Accept</w:t>
            </w:r>
          </w:p>
        </w:tc>
        <w:tc>
          <w:tcPr>
            <w:tcW w:w="3969" w:type="dxa"/>
          </w:tcPr>
          <w:p w:rsidR="00215E70" w:rsidRDefault="007435E5" w:rsidP="004A4C5C">
            <w:pPr>
              <w:pStyle w:val="a0"/>
              <w:ind w:firstLine="0"/>
            </w:pPr>
            <w:r>
              <w:rPr>
                <w:rFonts w:hint="eastAsia"/>
              </w:rPr>
              <w:t>发出请求的浏览器，可以接受的信息编码。用于指导服务器依据该编码响应数据。</w:t>
            </w:r>
          </w:p>
          <w:p w:rsidR="005C5568" w:rsidRDefault="005C5568" w:rsidP="004A4C5C">
            <w:pPr>
              <w:pStyle w:val="a0"/>
              <w:ind w:firstLine="0"/>
            </w:pPr>
            <w:r>
              <w:rPr>
                <w:rFonts w:hint="eastAsia"/>
              </w:rPr>
              <w:t>建议服务器而不是命令服务器</w:t>
            </w:r>
          </w:p>
        </w:tc>
        <w:tc>
          <w:tcPr>
            <w:tcW w:w="2495" w:type="dxa"/>
          </w:tcPr>
          <w:p w:rsidR="00215E70" w:rsidRDefault="007435E5" w:rsidP="004A4C5C">
            <w:pPr>
              <w:pStyle w:val="a0"/>
              <w:ind w:firstLine="0"/>
            </w:pPr>
            <w:r w:rsidRPr="007435E5">
              <w:t>text/</w:t>
            </w:r>
            <w:proofErr w:type="gramStart"/>
            <w:r w:rsidRPr="007435E5">
              <w:t>html,application</w:t>
            </w:r>
            <w:proofErr w:type="gramEnd"/>
            <w:r w:rsidRPr="007435E5">
              <w:t>/xhtml+xml,application/xml;q=0.9,image/webp,image/apng,*/*;q=0.8</w:t>
            </w:r>
          </w:p>
        </w:tc>
      </w:tr>
      <w:tr w:rsidR="00215E70" w:rsidTr="00EF70E4">
        <w:tc>
          <w:tcPr>
            <w:tcW w:w="1838" w:type="dxa"/>
          </w:tcPr>
          <w:p w:rsidR="00215E70" w:rsidRDefault="00EF70E4" w:rsidP="004A4C5C">
            <w:pPr>
              <w:pStyle w:val="a0"/>
              <w:ind w:firstLine="0"/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Accept-Encoding</w:t>
            </w:r>
          </w:p>
        </w:tc>
        <w:tc>
          <w:tcPr>
            <w:tcW w:w="3969" w:type="dxa"/>
          </w:tcPr>
          <w:p w:rsidR="004651EB" w:rsidRDefault="004651EB" w:rsidP="004651EB">
            <w:pPr>
              <w:pStyle w:val="a0"/>
              <w:ind w:firstLine="0"/>
            </w:pPr>
            <w:r>
              <w:rPr>
                <w:rFonts w:hint="eastAsia"/>
              </w:rPr>
              <w:t>发出请求的浏览器，可以接受的数据压缩方法。用于指导服务器依据该压缩方法响应数据。</w:t>
            </w:r>
          </w:p>
          <w:p w:rsidR="00215E70" w:rsidRDefault="004651EB" w:rsidP="004651EB">
            <w:pPr>
              <w:pStyle w:val="a0"/>
              <w:ind w:firstLine="0"/>
            </w:pPr>
            <w:r>
              <w:rPr>
                <w:rFonts w:hint="eastAsia"/>
              </w:rPr>
              <w:t>建议服务器而不是命令服务器</w:t>
            </w:r>
          </w:p>
        </w:tc>
        <w:tc>
          <w:tcPr>
            <w:tcW w:w="2495" w:type="dxa"/>
          </w:tcPr>
          <w:p w:rsidR="00215E70" w:rsidRDefault="0016057C" w:rsidP="004A4C5C">
            <w:pPr>
              <w:pStyle w:val="a0"/>
              <w:ind w:firstLine="0"/>
            </w:pP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gzip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, deflate, 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br</w:t>
            </w:r>
            <w:proofErr w:type="spellEnd"/>
          </w:p>
        </w:tc>
      </w:tr>
      <w:tr w:rsidR="00215E70" w:rsidTr="00EF70E4">
        <w:tc>
          <w:tcPr>
            <w:tcW w:w="1838" w:type="dxa"/>
          </w:tcPr>
          <w:p w:rsidR="00215E70" w:rsidRDefault="0016057C" w:rsidP="004A4C5C">
            <w:pPr>
              <w:pStyle w:val="a0"/>
              <w:ind w:firstLine="0"/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Accept-Language</w:t>
            </w:r>
          </w:p>
        </w:tc>
        <w:tc>
          <w:tcPr>
            <w:tcW w:w="3969" w:type="dxa"/>
          </w:tcPr>
          <w:p w:rsidR="0016057C" w:rsidRDefault="0016057C" w:rsidP="0016057C">
            <w:pPr>
              <w:pStyle w:val="a0"/>
              <w:ind w:firstLine="0"/>
            </w:pPr>
            <w:r>
              <w:rPr>
                <w:rFonts w:hint="eastAsia"/>
              </w:rPr>
              <w:t>发出请求的浏览器，可以接受的语言类型。用于指导服务器依据该语言响应数。</w:t>
            </w:r>
          </w:p>
          <w:p w:rsidR="0016057C" w:rsidRDefault="0016057C" w:rsidP="0016057C">
            <w:pPr>
              <w:pStyle w:val="a0"/>
              <w:ind w:firstLine="0"/>
            </w:pPr>
            <w:r>
              <w:rPr>
                <w:rFonts w:hint="eastAsia"/>
              </w:rPr>
              <w:lastRenderedPageBreak/>
              <w:t>在做多语言程序，汉语地区访问页面</w:t>
            </w:r>
            <w:proofErr w:type="gramStart"/>
            <w:r>
              <w:rPr>
                <w:rFonts w:hint="eastAsia"/>
              </w:rPr>
              <w:t>是韩语的</w:t>
            </w:r>
            <w:proofErr w:type="gramEnd"/>
            <w:r>
              <w:rPr>
                <w:rFonts w:hint="eastAsia"/>
              </w:rPr>
              <w:t>，语言地区范围页面是日语的。</w:t>
            </w:r>
          </w:p>
          <w:p w:rsidR="00215E70" w:rsidRDefault="0016057C" w:rsidP="0016057C">
            <w:pPr>
              <w:pStyle w:val="a0"/>
              <w:ind w:firstLine="0"/>
            </w:pPr>
            <w:r>
              <w:rPr>
                <w:rFonts w:hint="eastAsia"/>
              </w:rPr>
              <w:t>建议服务器而不是命令服务器</w:t>
            </w:r>
          </w:p>
        </w:tc>
        <w:tc>
          <w:tcPr>
            <w:tcW w:w="2495" w:type="dxa"/>
          </w:tcPr>
          <w:p w:rsidR="00215E70" w:rsidRDefault="0016057C" w:rsidP="004A4C5C">
            <w:pPr>
              <w:pStyle w:val="a0"/>
              <w:ind w:firstLine="0"/>
            </w:pPr>
            <w:proofErr w:type="spellStart"/>
            <w:r w:rsidRPr="0016057C">
              <w:lastRenderedPageBreak/>
              <w:t>zh-</w:t>
            </w:r>
            <w:proofErr w:type="gramStart"/>
            <w:r w:rsidRPr="0016057C">
              <w:t>CN,zh</w:t>
            </w:r>
            <w:proofErr w:type="gramEnd"/>
            <w:r w:rsidRPr="0016057C">
              <w:t>;q</w:t>
            </w:r>
            <w:proofErr w:type="spellEnd"/>
            <w:r w:rsidRPr="0016057C">
              <w:t>=</w:t>
            </w:r>
            <w:proofErr w:type="spellStart"/>
            <w:r w:rsidRPr="0016057C">
              <w:t>0.9,en;q</w:t>
            </w:r>
            <w:proofErr w:type="spellEnd"/>
            <w:r w:rsidRPr="0016057C">
              <w:t>=0.8</w:t>
            </w:r>
          </w:p>
        </w:tc>
      </w:tr>
      <w:tr w:rsidR="00712C79" w:rsidTr="00EF70E4">
        <w:tc>
          <w:tcPr>
            <w:tcW w:w="1838" w:type="dxa"/>
          </w:tcPr>
          <w:p w:rsidR="00712C79" w:rsidRDefault="00712C79" w:rsidP="004A4C5C">
            <w:pPr>
              <w:pStyle w:val="a0"/>
              <w:ind w:firstLine="0"/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 w:hint="eastAsia"/>
                <w:color w:val="222222"/>
                <w:sz w:val="18"/>
                <w:szCs w:val="18"/>
              </w:rPr>
              <w:t>Cookies</w:t>
            </w:r>
          </w:p>
        </w:tc>
        <w:tc>
          <w:tcPr>
            <w:tcW w:w="3969" w:type="dxa"/>
          </w:tcPr>
          <w:p w:rsidR="00712C79" w:rsidRDefault="00712C79" w:rsidP="0016057C">
            <w:pPr>
              <w:pStyle w:val="a0"/>
              <w:ind w:firstLine="0"/>
            </w:pPr>
            <w:r>
              <w:rPr>
                <w:rFonts w:hint="eastAsia"/>
              </w:rPr>
              <w:t>请求携带的</w:t>
            </w:r>
            <w:r>
              <w:rPr>
                <w:rFonts w:hint="eastAsia"/>
              </w:rPr>
              <w:t>Cookie</w:t>
            </w:r>
          </w:p>
        </w:tc>
        <w:tc>
          <w:tcPr>
            <w:tcW w:w="2495" w:type="dxa"/>
          </w:tcPr>
          <w:p w:rsidR="00712C79" w:rsidRPr="0016057C" w:rsidRDefault="00712C79" w:rsidP="004A4C5C">
            <w:pPr>
              <w:pStyle w:val="a0"/>
              <w:ind w:firstLine="0"/>
            </w:pPr>
            <w:r>
              <w:t>name=Hank</w:t>
            </w:r>
          </w:p>
        </w:tc>
      </w:tr>
    </w:tbl>
    <w:p w:rsidR="00215E70" w:rsidRDefault="00215E70" w:rsidP="004A4C5C">
      <w:pPr>
        <w:pStyle w:val="a0"/>
      </w:pPr>
    </w:p>
    <w:p w:rsidR="00BE4A19" w:rsidRDefault="00BE4A19" w:rsidP="004A4C5C">
      <w:pPr>
        <w:pStyle w:val="a0"/>
      </w:pPr>
      <w:r>
        <w:rPr>
          <w:rFonts w:hint="eastAsia"/>
        </w:rPr>
        <w:t>请求头结束，是以空行结束。</w:t>
      </w:r>
    </w:p>
    <w:p w:rsidR="00BE4A19" w:rsidRDefault="00BE4A19" w:rsidP="004A4C5C">
      <w:pPr>
        <w:pStyle w:val="a0"/>
      </w:pPr>
      <w:r>
        <w:rPr>
          <w:rFonts w:hint="eastAsia"/>
        </w:rPr>
        <w:t>请求头的每一个行，表示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个头信息。也可以通过</w:t>
      </w:r>
      <w:proofErr w:type="spellStart"/>
      <w:r>
        <w:rPr>
          <w:rFonts w:hint="eastAsia"/>
        </w:rPr>
        <w:t>CRLF</w:t>
      </w:r>
      <w:proofErr w:type="spellEnd"/>
      <w:r>
        <w:rPr>
          <w:rFonts w:hint="eastAsia"/>
        </w:rPr>
        <w:t>进行换行。</w:t>
      </w:r>
    </w:p>
    <w:p w:rsidR="00BE4A19" w:rsidRDefault="00BE4A19" w:rsidP="004A4C5C">
      <w:pPr>
        <w:pStyle w:val="a0"/>
      </w:pPr>
    </w:p>
    <w:p w:rsidR="00BE4A19" w:rsidRDefault="00BE4A19" w:rsidP="004A4C5C">
      <w:pPr>
        <w:pStyle w:val="a0"/>
      </w:pPr>
    </w:p>
    <w:p w:rsidR="00F03110" w:rsidRDefault="00F03110" w:rsidP="004A4C5C">
      <w:pPr>
        <w:pStyle w:val="a0"/>
      </w:pPr>
      <w:r>
        <w:rPr>
          <w:rFonts w:hint="eastAsia"/>
        </w:rPr>
        <w:t>服务器端程序，可以通过请求对象，获取头信息：演示：</w:t>
      </w:r>
    </w:p>
    <w:p w:rsidR="0056749B" w:rsidRDefault="0056749B" w:rsidP="004A4C5C">
      <w:pPr>
        <w:pStyle w:val="a0"/>
      </w:pPr>
      <w:r>
        <w:rPr>
          <w:noProof/>
        </w:rPr>
        <w:drawing>
          <wp:inline distT="0" distB="0" distL="0" distR="0" wp14:anchorId="51C277CF" wp14:editId="3883CE21">
            <wp:extent cx="5278120" cy="16427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B2" w:rsidRDefault="00CD59B2" w:rsidP="004A4C5C">
      <w:pPr>
        <w:pStyle w:val="a0"/>
      </w:pPr>
      <w:r>
        <w:rPr>
          <w:noProof/>
        </w:rPr>
        <w:drawing>
          <wp:inline distT="0" distB="0" distL="0" distR="0" wp14:anchorId="2CDCEA7D" wp14:editId="3C674F64">
            <wp:extent cx="5278120" cy="9251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94" w:rsidRDefault="00D44B94" w:rsidP="004A4C5C">
      <w:pPr>
        <w:pStyle w:val="a0"/>
      </w:pPr>
      <w:proofErr w:type="gramStart"/>
      <w:r w:rsidRPr="00D44B94">
        <w:t>map[</w:t>
      </w:r>
      <w:proofErr w:type="gramEnd"/>
    </w:p>
    <w:p w:rsidR="00D44B94" w:rsidRDefault="00D44B94" w:rsidP="004A4C5C">
      <w:pPr>
        <w:pStyle w:val="a0"/>
      </w:pPr>
      <w:r w:rsidRPr="00D44B94">
        <w:t>Upgrade-Insecure-</w:t>
      </w:r>
      <w:proofErr w:type="gramStart"/>
      <w:r w:rsidRPr="00D44B94">
        <w:t>Requests:[</w:t>
      </w:r>
      <w:proofErr w:type="gramEnd"/>
      <w:r w:rsidRPr="00D44B94">
        <w:t xml:space="preserve">1] </w:t>
      </w:r>
    </w:p>
    <w:p w:rsidR="00D44B94" w:rsidRDefault="00D44B94" w:rsidP="004A4C5C">
      <w:pPr>
        <w:pStyle w:val="a0"/>
      </w:pPr>
      <w:r w:rsidRPr="00D44B94">
        <w:t>User-</w:t>
      </w:r>
      <w:proofErr w:type="gramStart"/>
      <w:r w:rsidRPr="00D44B94">
        <w:t>Agent:[</w:t>
      </w:r>
      <w:proofErr w:type="gramEnd"/>
      <w:r w:rsidRPr="00D44B94">
        <w:t xml:space="preserve">Mozilla/5.0 (Windows NT 10.0; Win64; </w:t>
      </w:r>
      <w:proofErr w:type="spellStart"/>
      <w:r w:rsidRPr="00D44B94">
        <w:t>x64</w:t>
      </w:r>
      <w:proofErr w:type="spellEnd"/>
      <w:r w:rsidRPr="00D44B94">
        <w:t xml:space="preserve">) </w:t>
      </w:r>
      <w:proofErr w:type="spellStart"/>
      <w:r w:rsidRPr="00D44B94">
        <w:t>AppleWebKit</w:t>
      </w:r>
      <w:proofErr w:type="spellEnd"/>
      <w:r w:rsidRPr="00D44B94">
        <w:t>/537.36 (</w:t>
      </w:r>
      <w:proofErr w:type="spellStart"/>
      <w:r w:rsidRPr="00D44B94">
        <w:t>KHTML</w:t>
      </w:r>
      <w:proofErr w:type="spellEnd"/>
      <w:r w:rsidRPr="00D44B94">
        <w:t xml:space="preserve">, like Gecko) Chrome/68.0.3440.106 Safari/537.36] </w:t>
      </w:r>
    </w:p>
    <w:p w:rsidR="00D44B94" w:rsidRDefault="00D44B94" w:rsidP="004A4C5C">
      <w:pPr>
        <w:pStyle w:val="a0"/>
      </w:pPr>
      <w:proofErr w:type="gramStart"/>
      <w:r w:rsidRPr="00D44B94">
        <w:t>Accept:[</w:t>
      </w:r>
      <w:proofErr w:type="gramEnd"/>
      <w:r w:rsidRPr="00D44B94">
        <w:t xml:space="preserve">text/html,application/xhtml+xml,application/xml;q=0.9,image/webp,image/apng,*/*;q=0.8] </w:t>
      </w:r>
    </w:p>
    <w:p w:rsidR="00D44B94" w:rsidRDefault="00D44B94" w:rsidP="004A4C5C">
      <w:pPr>
        <w:pStyle w:val="a0"/>
      </w:pPr>
      <w:r w:rsidRPr="00D44B94">
        <w:t>Accept-</w:t>
      </w:r>
      <w:proofErr w:type="gramStart"/>
      <w:r w:rsidRPr="00D44B94">
        <w:t>Encoding:[</w:t>
      </w:r>
      <w:proofErr w:type="spellStart"/>
      <w:proofErr w:type="gramEnd"/>
      <w:r w:rsidRPr="00D44B94">
        <w:t>gzip</w:t>
      </w:r>
      <w:proofErr w:type="spellEnd"/>
      <w:r w:rsidRPr="00D44B94">
        <w:t xml:space="preserve">, deflate, </w:t>
      </w:r>
      <w:proofErr w:type="spellStart"/>
      <w:r w:rsidRPr="00D44B94">
        <w:t>br</w:t>
      </w:r>
      <w:proofErr w:type="spellEnd"/>
      <w:r w:rsidRPr="00D44B94">
        <w:t xml:space="preserve">] </w:t>
      </w:r>
    </w:p>
    <w:p w:rsidR="00D44B94" w:rsidRDefault="00D44B94" w:rsidP="004A4C5C">
      <w:pPr>
        <w:pStyle w:val="a0"/>
      </w:pPr>
      <w:r w:rsidRPr="00D44B94">
        <w:t>Accept-</w:t>
      </w:r>
      <w:proofErr w:type="gramStart"/>
      <w:r w:rsidRPr="00D44B94">
        <w:t>Language:[</w:t>
      </w:r>
      <w:proofErr w:type="spellStart"/>
      <w:proofErr w:type="gramEnd"/>
      <w:r w:rsidRPr="00D44B94">
        <w:t>zh-CN,zh;q</w:t>
      </w:r>
      <w:proofErr w:type="spellEnd"/>
      <w:r w:rsidRPr="00D44B94">
        <w:t>=</w:t>
      </w:r>
      <w:proofErr w:type="spellStart"/>
      <w:r w:rsidRPr="00D44B94">
        <w:t>0.9,en;q</w:t>
      </w:r>
      <w:proofErr w:type="spellEnd"/>
      <w:r w:rsidRPr="00D44B94">
        <w:t xml:space="preserve">=0.8] </w:t>
      </w:r>
    </w:p>
    <w:p w:rsidR="00D44B94" w:rsidRDefault="00D44B94" w:rsidP="004A4C5C">
      <w:pPr>
        <w:pStyle w:val="a0"/>
      </w:pPr>
      <w:proofErr w:type="gramStart"/>
      <w:r w:rsidRPr="00D44B94">
        <w:t>Connection:[</w:t>
      </w:r>
      <w:proofErr w:type="gramEnd"/>
      <w:r w:rsidRPr="00D44B94">
        <w:t xml:space="preserve">keep-alive] </w:t>
      </w:r>
    </w:p>
    <w:p w:rsidR="00D44B94" w:rsidRDefault="00D44B94" w:rsidP="004A4C5C">
      <w:pPr>
        <w:pStyle w:val="a0"/>
      </w:pPr>
      <w:r w:rsidRPr="00D44B94">
        <w:t>Cache-</w:t>
      </w:r>
      <w:proofErr w:type="gramStart"/>
      <w:r w:rsidRPr="00D44B94">
        <w:t>Control:[</w:t>
      </w:r>
      <w:proofErr w:type="gramEnd"/>
      <w:r w:rsidRPr="00D44B94">
        <w:t>max-age=0]</w:t>
      </w:r>
    </w:p>
    <w:p w:rsidR="00F03110" w:rsidRDefault="00D44B94" w:rsidP="004A4C5C">
      <w:pPr>
        <w:pStyle w:val="a0"/>
      </w:pPr>
      <w:r w:rsidRPr="00D44B94">
        <w:lastRenderedPageBreak/>
        <w:t>]</w:t>
      </w:r>
    </w:p>
    <w:p w:rsidR="00F03110" w:rsidRDefault="00F03110" w:rsidP="004A4C5C">
      <w:pPr>
        <w:pStyle w:val="a0"/>
      </w:pPr>
    </w:p>
    <w:p w:rsidR="00C91DD4" w:rsidRDefault="00C91DD4" w:rsidP="004A4C5C">
      <w:pPr>
        <w:pStyle w:val="a0"/>
      </w:pPr>
    </w:p>
    <w:p w:rsidR="00C91DD4" w:rsidRDefault="00C91DD4" w:rsidP="00C91DD4">
      <w:pPr>
        <w:pStyle w:val="2"/>
      </w:pPr>
      <w:r>
        <w:rPr>
          <w:rFonts w:hint="eastAsia"/>
        </w:rPr>
        <w:t>请求主体，请求主体数据，</w:t>
      </w:r>
      <w:r>
        <w:rPr>
          <w:rFonts w:hint="eastAsia"/>
        </w:rPr>
        <w:t>request</w:t>
      </w:r>
      <w:r>
        <w:t xml:space="preserve"> body, request content</w:t>
      </w:r>
    </w:p>
    <w:p w:rsidR="00700E2E" w:rsidRDefault="00700E2E" w:rsidP="00700E2E">
      <w:pPr>
        <w:pStyle w:val="a0"/>
      </w:pPr>
      <w:r>
        <w:rPr>
          <w:rFonts w:hint="eastAsia"/>
        </w:rPr>
        <w:t>请求时携带的数据。</w:t>
      </w:r>
    </w:p>
    <w:p w:rsidR="00C4699A" w:rsidRDefault="00C4699A" w:rsidP="00700E2E">
      <w:pPr>
        <w:pStyle w:val="a0"/>
      </w:pPr>
      <w:r>
        <w:rPr>
          <w:rFonts w:hint="eastAsia"/>
        </w:rPr>
        <w:t>只有：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PUT</w:t>
      </w:r>
      <w:r>
        <w:rPr>
          <w:rFonts w:hint="eastAsia"/>
        </w:rPr>
        <w:t>请求才有请求主体。</w:t>
      </w:r>
      <w:r w:rsidR="00427C81">
        <w:rPr>
          <w:rFonts w:hint="eastAsia"/>
        </w:rPr>
        <w:t>当</w:t>
      </w:r>
      <w:r w:rsidR="00427C81">
        <w:rPr>
          <w:rFonts w:hint="eastAsia"/>
        </w:rPr>
        <w:t>form</w:t>
      </w:r>
      <w:r w:rsidR="00427C81">
        <w:rPr>
          <w:rFonts w:hint="eastAsia"/>
        </w:rPr>
        <w:t>以</w:t>
      </w:r>
      <w:r w:rsidR="00427C81">
        <w:rPr>
          <w:rFonts w:hint="eastAsia"/>
        </w:rPr>
        <w:t>post</w:t>
      </w:r>
      <w:r w:rsidR="00427C81">
        <w:rPr>
          <w:rFonts w:hint="eastAsia"/>
        </w:rPr>
        <w:t>方式提交请求时，</w:t>
      </w:r>
      <w:r w:rsidR="00427C81">
        <w:rPr>
          <w:rFonts w:hint="eastAsia"/>
        </w:rPr>
        <w:t>post</w:t>
      </w:r>
      <w:r w:rsidR="00427C81">
        <w:rPr>
          <w:rFonts w:hint="eastAsia"/>
        </w:rPr>
        <w:t>内的数据在请求主体中，向服务器传输。</w:t>
      </w:r>
    </w:p>
    <w:p w:rsidR="00BB4836" w:rsidRDefault="00BB4836" w:rsidP="00700E2E">
      <w:pPr>
        <w:pStyle w:val="a0"/>
      </w:pPr>
      <w:r>
        <w:rPr>
          <w:rFonts w:hint="eastAsia"/>
        </w:rPr>
        <w:t>而：</w:t>
      </w:r>
      <w:r>
        <w:rPr>
          <w:rFonts w:hint="eastAsia"/>
        </w:rPr>
        <w:t>GET</w:t>
      </w:r>
      <w:r w:rsidR="009A5460">
        <w:rPr>
          <w:rFonts w:hint="eastAsia"/>
        </w:rPr>
        <w:t>（</w:t>
      </w:r>
      <w:r w:rsidR="009A5460">
        <w:rPr>
          <w:rFonts w:hint="eastAsia"/>
        </w:rPr>
        <w:t>delete</w:t>
      </w:r>
      <w:r w:rsidR="009A5460">
        <w:rPr>
          <w:rFonts w:hint="eastAsia"/>
        </w:rPr>
        <w:t>）</w:t>
      </w:r>
      <w:r>
        <w:rPr>
          <w:rFonts w:hint="eastAsia"/>
        </w:rPr>
        <w:t>是没有请求主体的。</w:t>
      </w:r>
    </w:p>
    <w:p w:rsidR="00802129" w:rsidRDefault="00802129" w:rsidP="00700E2E">
      <w:pPr>
        <w:pStyle w:val="a0"/>
      </w:pPr>
    </w:p>
    <w:p w:rsidR="00802129" w:rsidRDefault="00802129" w:rsidP="00700E2E">
      <w:pPr>
        <w:pStyle w:val="a0"/>
      </w:pPr>
      <w:r>
        <w:rPr>
          <w:rFonts w:hint="eastAsia"/>
        </w:rPr>
        <w:t>典型的请求主体，就是</w:t>
      </w:r>
      <w:r>
        <w:rPr>
          <w:rFonts w:hint="eastAsia"/>
        </w:rPr>
        <w:t>URL</w:t>
      </w:r>
      <w:r>
        <w:rPr>
          <w:rFonts w:hint="eastAsia"/>
        </w:rPr>
        <w:t>编码的字符串内容。</w:t>
      </w:r>
    </w:p>
    <w:p w:rsidR="00802129" w:rsidRDefault="00802129" w:rsidP="00700E2E">
      <w:pPr>
        <w:pStyle w:val="a0"/>
      </w:pPr>
      <w:r>
        <w:rPr>
          <w:rFonts w:hint="eastAsia"/>
        </w:rPr>
        <w:t>k</w:t>
      </w:r>
      <w:r>
        <w:t>ey=</w:t>
      </w:r>
      <w:proofErr w:type="spellStart"/>
      <w:r>
        <w:t>value&amp;key</w:t>
      </w:r>
      <w:proofErr w:type="spellEnd"/>
      <w:r>
        <w:t>=value</w:t>
      </w:r>
    </w:p>
    <w:p w:rsidR="00802129" w:rsidRDefault="00802129" w:rsidP="00700E2E">
      <w:pPr>
        <w:pStyle w:val="a0"/>
      </w:pP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中存在多字节字符（非</w:t>
      </w:r>
      <w:r>
        <w:rPr>
          <w:rFonts w:hint="eastAsia"/>
        </w:rPr>
        <w:t>ascii</w:t>
      </w:r>
      <w:r>
        <w:rPr>
          <w:rFonts w:hint="eastAsia"/>
        </w:rPr>
        <w:t>字符），使用</w:t>
      </w:r>
      <w:r>
        <w:rPr>
          <w:rFonts w:hint="eastAsia"/>
        </w:rPr>
        <w:t>URL</w:t>
      </w:r>
      <w:r>
        <w:rPr>
          <w:rFonts w:hint="eastAsia"/>
        </w:rPr>
        <w:t>实体编码传输</w:t>
      </w:r>
    </w:p>
    <w:p w:rsidR="00FB4E36" w:rsidRDefault="00995655" w:rsidP="00995655">
      <w:pPr>
        <w:pStyle w:val="a0"/>
        <w:ind w:firstLine="0"/>
      </w:pPr>
      <w:r>
        <w:tab/>
      </w:r>
      <w:r w:rsidRPr="00995655">
        <w:t>%</w:t>
      </w:r>
      <w:proofErr w:type="spellStart"/>
      <w:r w:rsidRPr="00995655">
        <w:t>E8%AF%AD</w:t>
      </w:r>
      <w:proofErr w:type="spellEnd"/>
      <w:r>
        <w:t xml:space="preserve">,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实体编</w:t>
      </w:r>
    </w:p>
    <w:p w:rsidR="00FB4E36" w:rsidRDefault="00FB4E36" w:rsidP="00995655">
      <w:pPr>
        <w:pStyle w:val="a0"/>
        <w:ind w:firstLine="0"/>
      </w:pPr>
      <w:r>
        <w:rPr>
          <w:rFonts w:hint="eastAsia"/>
        </w:rPr>
        <w:t>因为</w:t>
      </w:r>
      <w:r>
        <w:rPr>
          <w:rFonts w:hint="eastAsia"/>
        </w:rPr>
        <w:t>HTTP</w:t>
      </w:r>
      <w:r>
        <w:rPr>
          <w:rFonts w:hint="eastAsia"/>
        </w:rPr>
        <w:t>中不允许传输多字节字符，需要将任何的多字节字符，进行编码。</w:t>
      </w:r>
    </w:p>
    <w:p w:rsidR="00700E2E" w:rsidRDefault="00B1322C" w:rsidP="00700E2E">
      <w:pPr>
        <w:pStyle w:val="a0"/>
      </w:pPr>
      <w:r>
        <w:rPr>
          <w:noProof/>
        </w:rPr>
        <w:drawing>
          <wp:inline distT="0" distB="0" distL="0" distR="0" wp14:anchorId="000CF875" wp14:editId="55217C7B">
            <wp:extent cx="5278120" cy="17583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36" w:rsidRDefault="00FB4E36" w:rsidP="00700E2E">
      <w:pPr>
        <w:pStyle w:val="a0"/>
      </w:pPr>
    </w:p>
    <w:p w:rsidR="00FB4E36" w:rsidRDefault="00FB4E36" w:rsidP="00700E2E">
      <w:pPr>
        <w:pStyle w:val="a0"/>
      </w:pPr>
      <w:r>
        <w:rPr>
          <w:rFonts w:hint="eastAsia"/>
        </w:rPr>
        <w:t>请求头以空行结束，空行后边的全部数据，都被视为请求主体。</w:t>
      </w:r>
    </w:p>
    <w:p w:rsidR="00A114E9" w:rsidRDefault="00A114E9" w:rsidP="003D6B55">
      <w:pPr>
        <w:pStyle w:val="a0"/>
        <w:ind w:firstLine="0"/>
      </w:pPr>
    </w:p>
    <w:p w:rsidR="00A114E9" w:rsidRDefault="00A114E9" w:rsidP="00700E2E">
      <w:pPr>
        <w:pStyle w:val="a0"/>
      </w:pPr>
      <w:r>
        <w:rPr>
          <w:rFonts w:hint="eastAsia"/>
        </w:rPr>
        <w:t>传递到服务器的请求主体，可以使用请求对象获取。</w:t>
      </w:r>
    </w:p>
    <w:p w:rsidR="00A114E9" w:rsidRDefault="00BE32B7" w:rsidP="00700E2E">
      <w:pPr>
        <w:pStyle w:val="a0"/>
      </w:pPr>
      <w:r>
        <w:rPr>
          <w:rFonts w:hint="eastAsia"/>
        </w:rPr>
        <w:t>演示：</w:t>
      </w:r>
    </w:p>
    <w:p w:rsidR="00861738" w:rsidRDefault="00861738" w:rsidP="00700E2E">
      <w:pPr>
        <w:pStyle w:val="a0"/>
      </w:pPr>
      <w:r>
        <w:rPr>
          <w:noProof/>
        </w:rPr>
        <w:lastRenderedPageBreak/>
        <w:drawing>
          <wp:inline distT="0" distB="0" distL="0" distR="0" wp14:anchorId="2998B446" wp14:editId="2D9B9C12">
            <wp:extent cx="4143375" cy="2466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B7" w:rsidRDefault="00027806" w:rsidP="00700E2E">
      <w:pPr>
        <w:pStyle w:val="a0"/>
      </w:pPr>
      <w:r>
        <w:rPr>
          <w:noProof/>
        </w:rPr>
        <w:drawing>
          <wp:inline distT="0" distB="0" distL="0" distR="0" wp14:anchorId="56904FDE" wp14:editId="38148A15">
            <wp:extent cx="5278120" cy="21177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B7" w:rsidRDefault="00DD3EFB" w:rsidP="00700E2E">
      <w:pPr>
        <w:pStyle w:val="a0"/>
      </w:pPr>
      <w:r>
        <w:rPr>
          <w:noProof/>
        </w:rPr>
        <w:drawing>
          <wp:inline distT="0" distB="0" distL="0" distR="0" wp14:anchorId="6D84C8F3" wp14:editId="674CB1FB">
            <wp:extent cx="5278120" cy="1182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30" w:rsidRDefault="00B25430" w:rsidP="00B25430">
      <w:pPr>
        <w:pStyle w:val="a0"/>
        <w:ind w:firstLine="0"/>
      </w:pPr>
    </w:p>
    <w:p w:rsidR="00B25430" w:rsidRDefault="00B25430" w:rsidP="00B25430">
      <w:pPr>
        <w:pStyle w:val="a0"/>
        <w:ind w:firstLine="0"/>
      </w:pPr>
    </w:p>
    <w:p w:rsidR="00B25430" w:rsidRDefault="00A612AD" w:rsidP="00A612AD">
      <w:pPr>
        <w:pStyle w:val="2"/>
      </w:pPr>
      <w:r>
        <w:rPr>
          <w:rFonts w:hint="eastAsia"/>
        </w:rPr>
        <w:t>向服务器传递</w:t>
      </w:r>
      <w:r w:rsidR="00397764">
        <w:rPr>
          <w:rFonts w:hint="eastAsia"/>
        </w:rPr>
        <w:t>数据（</w:t>
      </w:r>
      <w:r>
        <w:rPr>
          <w:rFonts w:hint="eastAsia"/>
        </w:rPr>
        <w:t>参数</w:t>
      </w:r>
      <w:r w:rsidR="00397764">
        <w:rPr>
          <w:rFonts w:hint="eastAsia"/>
        </w:rPr>
        <w:t>）</w:t>
      </w:r>
    </w:p>
    <w:p w:rsidR="003F3E97" w:rsidRDefault="003F3E97" w:rsidP="003F3E97">
      <w:pPr>
        <w:pStyle w:val="a0"/>
      </w:pPr>
    </w:p>
    <w:p w:rsidR="003F3E97" w:rsidRDefault="003F3E97" w:rsidP="003F3E97">
      <w:pPr>
        <w:pStyle w:val="a0"/>
      </w:pPr>
      <w:r>
        <w:rPr>
          <w:rFonts w:hint="eastAsia"/>
        </w:rPr>
        <w:t>通常是两种方式，向服务器传递数据：</w:t>
      </w:r>
    </w:p>
    <w:p w:rsidR="00C80390" w:rsidRDefault="00C80390" w:rsidP="00C80390">
      <w:pPr>
        <w:pStyle w:val="3"/>
      </w:pPr>
      <w:r>
        <w:rPr>
          <w:rFonts w:hint="eastAsia"/>
        </w:rPr>
        <w:t>查询字符串</w:t>
      </w:r>
    </w:p>
    <w:p w:rsidR="003F3E97" w:rsidRDefault="003F3E97" w:rsidP="003F3E97">
      <w:pPr>
        <w:pStyle w:val="a0"/>
      </w:pPr>
      <w:r>
        <w:t xml:space="preserve">query string </w:t>
      </w:r>
      <w:r>
        <w:rPr>
          <w:rFonts w:hint="eastAsia"/>
        </w:rPr>
        <w:t>查询字符串：在</w:t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URI</w:t>
      </w:r>
      <w:r>
        <w:rPr>
          <w:rFonts w:hint="eastAsia"/>
        </w:rPr>
        <w:t>）中，脚本？后边的部分。</w:t>
      </w:r>
      <w:proofErr w:type="spellStart"/>
      <w:r>
        <w:rPr>
          <w:rFonts w:hint="eastAsia"/>
        </w:rPr>
        <w:lastRenderedPageBreak/>
        <w:t>i</w:t>
      </w:r>
      <w:r>
        <w:t>ndex.html?</w:t>
      </w:r>
      <w:r w:rsidRPr="003F3E97">
        <w:rPr>
          <w:color w:val="FF0000"/>
        </w:rPr>
        <w:t>name</w:t>
      </w:r>
      <w:proofErr w:type="spellEnd"/>
      <w:r w:rsidRPr="003F3E97">
        <w:rPr>
          <w:color w:val="FF0000"/>
        </w:rPr>
        <w:t>=</w:t>
      </w:r>
      <w:proofErr w:type="spellStart"/>
      <w:r w:rsidRPr="003F3E97">
        <w:rPr>
          <w:color w:val="FF0000"/>
        </w:rPr>
        <w:t>hank&amp;gender</w:t>
      </w:r>
      <w:proofErr w:type="spellEnd"/>
      <w:r w:rsidRPr="003F3E97">
        <w:rPr>
          <w:color w:val="FF0000"/>
        </w:rPr>
        <w:t>=male</w:t>
      </w:r>
    </w:p>
    <w:p w:rsidR="003F3E97" w:rsidRDefault="003F3E97" w:rsidP="003F3E97">
      <w:pPr>
        <w:pStyle w:val="a0"/>
      </w:pPr>
      <w:r>
        <w:rPr>
          <w:rFonts w:hint="eastAsia"/>
        </w:rPr>
        <w:t>语法意义是</w:t>
      </w:r>
      <w:r>
        <w:rPr>
          <w:rFonts w:hint="eastAsia"/>
        </w:rPr>
        <w:t>URI</w:t>
      </w:r>
      <w:r>
        <w:rPr>
          <w:rFonts w:hint="eastAsia"/>
        </w:rPr>
        <w:t>的一部分，功能意义是向服务器传递数据。</w:t>
      </w:r>
    </w:p>
    <w:p w:rsidR="00104085" w:rsidRDefault="00665F6B" w:rsidP="003F3E97">
      <w:pPr>
        <w:pStyle w:val="a0"/>
      </w:pPr>
      <w:r>
        <w:rPr>
          <w:rFonts w:hint="eastAsia"/>
        </w:rPr>
        <w:t>此方式传递的数据，可以通过</w:t>
      </w:r>
      <w:r>
        <w:rPr>
          <w:rFonts w:hint="eastAsia"/>
        </w:rPr>
        <w:t xml:space="preserve"> </w:t>
      </w:r>
      <w:r>
        <w:rPr>
          <w:rFonts w:hint="eastAsia"/>
        </w:rPr>
        <w:t>请求对象的</w:t>
      </w:r>
      <w:r>
        <w:rPr>
          <w:rFonts w:hint="eastAsia"/>
        </w:rPr>
        <w:t xml:space="preserve"> From</w:t>
      </w:r>
      <w:r>
        <w:rPr>
          <w:rFonts w:hint="eastAsia"/>
        </w:rPr>
        <w:t>属性来获取</w:t>
      </w:r>
      <w:r w:rsidR="007313AA">
        <w:rPr>
          <w:rFonts w:hint="eastAsia"/>
        </w:rPr>
        <w:t>（同时包含表单数据和查询字符串数据）</w:t>
      </w:r>
      <w:r>
        <w:rPr>
          <w:rFonts w:hint="eastAsia"/>
        </w:rPr>
        <w:t>：</w:t>
      </w:r>
    </w:p>
    <w:p w:rsidR="00292E7D" w:rsidRPr="00292E7D" w:rsidRDefault="00292E7D" w:rsidP="003F3E97">
      <w:pPr>
        <w:pStyle w:val="a0"/>
      </w:pPr>
      <w:r>
        <w:rPr>
          <w:noProof/>
        </w:rPr>
        <w:drawing>
          <wp:inline distT="0" distB="0" distL="0" distR="0" wp14:anchorId="5AE1B143" wp14:editId="583AA946">
            <wp:extent cx="5278120" cy="1315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6B" w:rsidRDefault="00E44149" w:rsidP="003F3E97">
      <w:pPr>
        <w:pStyle w:val="a0"/>
      </w:pPr>
      <w:r>
        <w:rPr>
          <w:noProof/>
        </w:rPr>
        <w:drawing>
          <wp:inline distT="0" distB="0" distL="0" distR="0" wp14:anchorId="48637674" wp14:editId="28BC8FCA">
            <wp:extent cx="5278120" cy="24561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D2" w:rsidRDefault="00823DD2" w:rsidP="003F3E97">
      <w:pPr>
        <w:pStyle w:val="a0"/>
      </w:pPr>
      <w:r>
        <w:rPr>
          <w:noProof/>
        </w:rPr>
        <w:drawing>
          <wp:inline distT="0" distB="0" distL="0" distR="0" wp14:anchorId="472B70C2" wp14:editId="5538F165">
            <wp:extent cx="5278120" cy="920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85" w:rsidRDefault="00104085" w:rsidP="003F3E97">
      <w:pPr>
        <w:pStyle w:val="a0"/>
      </w:pPr>
    </w:p>
    <w:p w:rsidR="00C13083" w:rsidRDefault="00C13083" w:rsidP="003F3E97">
      <w:pPr>
        <w:pStyle w:val="a0"/>
      </w:pPr>
    </w:p>
    <w:p w:rsidR="001E422A" w:rsidRDefault="001E422A" w:rsidP="001E422A">
      <w:pPr>
        <w:pStyle w:val="3"/>
      </w:pPr>
      <w:r>
        <w:rPr>
          <w:rFonts w:hint="eastAsia"/>
        </w:rPr>
        <w:t>请求主体，</w:t>
      </w:r>
      <w:proofErr w:type="spellStart"/>
      <w:r>
        <w:rPr>
          <w:rFonts w:hint="eastAsia"/>
        </w:rPr>
        <w:t>formdata</w:t>
      </w:r>
      <w:proofErr w:type="spellEnd"/>
    </w:p>
    <w:p w:rsidR="00C13083" w:rsidRPr="003F3E97" w:rsidRDefault="00C13083" w:rsidP="003F3E97">
      <w:pPr>
        <w:pStyle w:val="a0"/>
      </w:pPr>
      <w:r>
        <w:rPr>
          <w:rFonts w:hint="eastAsia"/>
        </w:rPr>
        <w:t>f</w:t>
      </w:r>
      <w:r>
        <w:t>orm data ,</w:t>
      </w:r>
      <w:r>
        <w:rPr>
          <w:rFonts w:hint="eastAsia"/>
        </w:rPr>
        <w:t>表单数据：在请求主体中，传递</w:t>
      </w:r>
      <w:r>
        <w:rPr>
          <w:rFonts w:hint="eastAsia"/>
        </w:rPr>
        <w:t>post</w:t>
      </w:r>
      <w:r>
        <w:rPr>
          <w:rFonts w:hint="eastAsia"/>
        </w:rPr>
        <w:t>请求的数据。</w:t>
      </w:r>
    </w:p>
    <w:p w:rsidR="00397764" w:rsidRDefault="00A91FA8" w:rsidP="00397764">
      <w:pPr>
        <w:pStyle w:val="a0"/>
      </w:pPr>
      <w:r>
        <w:rPr>
          <w:rFonts w:hint="eastAsia"/>
        </w:rPr>
        <w:t>参考请求主体：</w:t>
      </w:r>
      <w:r>
        <w:rPr>
          <w:rFonts w:hint="eastAsia"/>
        </w:rPr>
        <w:t>3</w:t>
      </w:r>
      <w:r>
        <w:t>.3</w:t>
      </w:r>
      <w:r w:rsidR="00E45E5D">
        <w:rPr>
          <w:rFonts w:hint="eastAsia"/>
        </w:rPr>
        <w:t>章。</w:t>
      </w:r>
    </w:p>
    <w:p w:rsidR="00E45E5D" w:rsidRDefault="00E45E5D" w:rsidP="00397764">
      <w:pPr>
        <w:pStyle w:val="a0"/>
      </w:pPr>
    </w:p>
    <w:p w:rsidR="00E45E5D" w:rsidRDefault="0012768C" w:rsidP="0012768C">
      <w:pPr>
        <w:pStyle w:val="3"/>
      </w:pPr>
      <w:r>
        <w:rPr>
          <w:rFonts w:hint="eastAsia"/>
        </w:rPr>
        <w:lastRenderedPageBreak/>
        <w:t>选择原则</w:t>
      </w:r>
    </w:p>
    <w:p w:rsidR="00B82652" w:rsidRDefault="00B82652" w:rsidP="00B82652">
      <w:pPr>
        <w:pStyle w:val="a0"/>
      </w:pPr>
      <w:r>
        <w:rPr>
          <w:rFonts w:hint="eastAsia"/>
        </w:rPr>
        <w:t>查询字符串</w:t>
      </w:r>
      <w:r w:rsidR="005A7BBB">
        <w:rPr>
          <w:rFonts w:hint="eastAsia"/>
        </w:rPr>
        <w:t>?</w:t>
      </w:r>
      <w:proofErr w:type="spellStart"/>
      <w:r w:rsidR="005A7BBB">
        <w:t>querystring</w:t>
      </w:r>
      <w:proofErr w:type="spellEnd"/>
      <w:r>
        <w:rPr>
          <w:rFonts w:hint="eastAsia"/>
        </w:rPr>
        <w:t>是出现在</w:t>
      </w:r>
      <w:r>
        <w:rPr>
          <w:rFonts w:hint="eastAsia"/>
        </w:rPr>
        <w:t>URI</w:t>
      </w:r>
      <w:r>
        <w:rPr>
          <w:rFonts w:hint="eastAsia"/>
        </w:rPr>
        <w:t>中，</w:t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URL</w:t>
      </w:r>
      <w:r>
        <w:rPr>
          <w:rFonts w:hint="eastAsia"/>
        </w:rPr>
        <w:t>）的一部分，因此主要作用就是通过该参数</w:t>
      </w:r>
      <w:r w:rsidR="00BD09DC">
        <w:rPr>
          <w:rFonts w:hint="eastAsia"/>
        </w:rPr>
        <w:t>标识具体的资源。</w:t>
      </w:r>
    </w:p>
    <w:p w:rsidR="00BD09DC" w:rsidRDefault="00BD09DC" w:rsidP="00B82652">
      <w:pPr>
        <w:pStyle w:val="a0"/>
      </w:pPr>
      <w:r>
        <w:rPr>
          <w:rFonts w:hint="eastAsia"/>
        </w:rPr>
        <w:t>例如：</w:t>
      </w:r>
    </w:p>
    <w:p w:rsidR="00BD09DC" w:rsidRDefault="00BD09DC" w:rsidP="00B82652">
      <w:pPr>
        <w:pStyle w:val="a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/</w:t>
      </w:r>
      <w:proofErr w:type="spellStart"/>
      <w:r>
        <w:t>article.html?id</w:t>
      </w:r>
      <w:proofErr w:type="spellEnd"/>
      <w:r>
        <w:t>=3</w:t>
      </w:r>
      <w:r>
        <w:tab/>
      </w:r>
      <w:r>
        <w:rPr>
          <w:rFonts w:hint="eastAsia"/>
        </w:rPr>
        <w:t>标识获取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的内容文章信息。</w:t>
      </w:r>
    </w:p>
    <w:p w:rsidR="004B30B9" w:rsidRDefault="004B30B9" w:rsidP="00B82652">
      <w:pPr>
        <w:pStyle w:val="a0"/>
      </w:pPr>
      <w:r>
        <w:rPr>
          <w:rFonts w:hint="eastAsia"/>
        </w:rPr>
        <w:t>get</w:t>
      </w:r>
      <w:r>
        <w:t xml:space="preserve"> /</w:t>
      </w:r>
      <w:proofErr w:type="spellStart"/>
      <w:r>
        <w:t>search.html?title</w:t>
      </w:r>
      <w:proofErr w:type="spellEnd"/>
      <w:r>
        <w:t xml:space="preserve">=Go </w:t>
      </w:r>
      <w:r>
        <w:rPr>
          <w:rFonts w:hint="eastAsia"/>
        </w:rPr>
        <w:t>标识获取标题</w:t>
      </w:r>
      <w:r>
        <w:rPr>
          <w:rFonts w:hint="eastAsia"/>
        </w:rPr>
        <w:t>title</w:t>
      </w:r>
      <w:r>
        <w:rPr>
          <w:rFonts w:hint="eastAsia"/>
        </w:rPr>
        <w:t>中，包含</w:t>
      </w:r>
      <w:r>
        <w:rPr>
          <w:rFonts w:hint="eastAsia"/>
        </w:rPr>
        <w:t>Go</w:t>
      </w:r>
      <w:r>
        <w:t xml:space="preserve"> </w:t>
      </w:r>
      <w:r>
        <w:rPr>
          <w:rFonts w:hint="eastAsia"/>
        </w:rPr>
        <w:t>的文章。</w:t>
      </w:r>
    </w:p>
    <w:p w:rsidR="001E7F49" w:rsidRDefault="001E7F49" w:rsidP="00B82652">
      <w:pPr>
        <w:pStyle w:val="a0"/>
      </w:pPr>
      <w:r>
        <w:rPr>
          <w:rFonts w:hint="eastAsia"/>
        </w:rPr>
        <w:t>主要对应的功能：查询，搜索这类，获取资源的操作。</w:t>
      </w:r>
    </w:p>
    <w:p w:rsidR="005279C8" w:rsidRDefault="005279C8" w:rsidP="00B82652">
      <w:pPr>
        <w:pStyle w:val="a0"/>
      </w:pPr>
    </w:p>
    <w:p w:rsidR="005279C8" w:rsidRDefault="005279C8" w:rsidP="00B82652">
      <w:pPr>
        <w:pStyle w:val="a0"/>
      </w:pPr>
    </w:p>
    <w:p w:rsidR="005279C8" w:rsidRDefault="005279C8" w:rsidP="00B82652">
      <w:pPr>
        <w:pStyle w:val="a0"/>
      </w:pPr>
      <w:r>
        <w:rPr>
          <w:rFonts w:hint="eastAsia"/>
        </w:rPr>
        <w:t>请求主体，</w:t>
      </w:r>
      <w:r>
        <w:rPr>
          <w:rFonts w:hint="eastAsia"/>
        </w:rPr>
        <w:t>post</w:t>
      </w:r>
      <w:r>
        <w:rPr>
          <w:rFonts w:hint="eastAsia"/>
        </w:rPr>
        <w:t>数据，是请求主体数据的一部分，因此主要作用是浏览器</w:t>
      </w:r>
      <w:proofErr w:type="gramStart"/>
      <w:r>
        <w:rPr>
          <w:rFonts w:hint="eastAsia"/>
        </w:rPr>
        <w:t>端希望服务器端处理</w:t>
      </w:r>
      <w:proofErr w:type="gramEnd"/>
      <w:r>
        <w:rPr>
          <w:rFonts w:hint="eastAsia"/>
        </w:rPr>
        <w:t>的（存储，更新）数据。逻辑（语义）含义，就是单纯的数据传输，没有在查询字符串中的标识作用。</w:t>
      </w:r>
    </w:p>
    <w:p w:rsidR="009B3BF7" w:rsidRDefault="009B3BF7" w:rsidP="00B82652">
      <w:pPr>
        <w:pStyle w:val="a0"/>
      </w:pPr>
      <w:r>
        <w:rPr>
          <w:rFonts w:hint="eastAsia"/>
        </w:rPr>
        <w:t>主要对应的功能：添加，更新这类，上传数据的情况。</w:t>
      </w:r>
    </w:p>
    <w:p w:rsidR="005E4F67" w:rsidRDefault="005E4F67" w:rsidP="00B82652">
      <w:pPr>
        <w:pStyle w:val="a0"/>
      </w:pPr>
    </w:p>
    <w:p w:rsidR="00B0264E" w:rsidRDefault="00B0264E" w:rsidP="00B82652">
      <w:pPr>
        <w:pStyle w:val="a0"/>
      </w:pPr>
    </w:p>
    <w:p w:rsidR="008D0D8A" w:rsidRDefault="00B0264E" w:rsidP="00B82652">
      <w:pPr>
        <w:pStyle w:val="a0"/>
      </w:pPr>
      <w:r>
        <w:rPr>
          <w:rFonts w:hint="eastAsia"/>
        </w:rPr>
        <w:t>一次</w:t>
      </w:r>
      <w:proofErr w:type="gramStart"/>
      <w:r>
        <w:rPr>
          <w:rFonts w:hint="eastAsia"/>
        </w:rPr>
        <w:t>请求既</w:t>
      </w:r>
      <w:proofErr w:type="gramEnd"/>
      <w:r>
        <w:rPr>
          <w:rFonts w:hint="eastAsia"/>
        </w:rPr>
        <w:t>可以存在查询字符串数据也可以存在请求主体数据</w:t>
      </w:r>
      <w:r w:rsidR="008D0D8A">
        <w:rPr>
          <w:rFonts w:hint="eastAsia"/>
        </w:rPr>
        <w:t>。</w:t>
      </w:r>
    </w:p>
    <w:p w:rsidR="00B0264E" w:rsidRDefault="00B0264E" w:rsidP="00B82652">
      <w:pPr>
        <w:pStyle w:val="a0"/>
      </w:pPr>
      <w:r>
        <w:rPr>
          <w:rFonts w:hint="eastAsia"/>
        </w:rPr>
        <w:t>主要体现在更新（编辑）上</w:t>
      </w:r>
      <w:r w:rsidR="00DA30D8">
        <w:rPr>
          <w:rFonts w:hint="eastAsia"/>
        </w:rPr>
        <w:t>。</w:t>
      </w:r>
    </w:p>
    <w:p w:rsidR="00B0264E" w:rsidRDefault="00B0264E" w:rsidP="00ED1BDC">
      <w:pPr>
        <w:pStyle w:val="a0"/>
      </w:pPr>
      <w:r>
        <w:rPr>
          <w:rFonts w:hint="eastAsia"/>
        </w:rPr>
        <w:t>更新，更新服务器上的已有的某个资源。需要标识出来更新的资源是哪一个？</w:t>
      </w:r>
    </w:p>
    <w:p w:rsidR="00B0264E" w:rsidRDefault="00B0264E" w:rsidP="00683BDC">
      <w:pPr>
        <w:pStyle w:val="a0"/>
      </w:pPr>
      <w:r>
        <w:rPr>
          <w:rFonts w:hint="eastAsia"/>
        </w:rPr>
        <w:t>post</w:t>
      </w:r>
      <w:r>
        <w:t xml:space="preserve"> /</w:t>
      </w:r>
      <w:proofErr w:type="spellStart"/>
      <w:r>
        <w:t>article.html?id</w:t>
      </w:r>
      <w:proofErr w:type="spellEnd"/>
      <w:r>
        <w:t xml:space="preserve">=5 </w:t>
      </w:r>
    </w:p>
    <w:p w:rsidR="00B0264E" w:rsidRDefault="00B0264E" w:rsidP="00B82652">
      <w:pPr>
        <w:pStyle w:val="a0"/>
      </w:pPr>
      <w:r>
        <w:rPr>
          <w:rFonts w:hint="eastAsia"/>
        </w:rPr>
        <w:t>form</w:t>
      </w:r>
      <w:r>
        <w:rPr>
          <w:rFonts w:hint="eastAsia"/>
        </w:rPr>
        <w:t>：</w:t>
      </w:r>
    </w:p>
    <w:p w:rsidR="00B0264E" w:rsidRDefault="00B0264E" w:rsidP="00B82652">
      <w:pPr>
        <w:pStyle w:val="a0"/>
      </w:pPr>
      <w:r>
        <w:rPr>
          <w:rFonts w:hint="eastAsia"/>
        </w:rPr>
        <w:t>title</w:t>
      </w:r>
      <w:r>
        <w:t>=</w:t>
      </w:r>
      <w:proofErr w:type="spellStart"/>
      <w:r>
        <w:t>xxxx&amp;content</w:t>
      </w:r>
      <w:proofErr w:type="spellEnd"/>
      <w:r>
        <w:t>=xxx</w:t>
      </w:r>
    </w:p>
    <w:p w:rsidR="00FF7DE9" w:rsidRDefault="00FF7DE9" w:rsidP="00B82652">
      <w:pPr>
        <w:pStyle w:val="a0"/>
      </w:pPr>
    </w:p>
    <w:p w:rsidR="00FF7DE9" w:rsidRDefault="00FF7DE9" w:rsidP="00B82652">
      <w:pPr>
        <w:pStyle w:val="a0"/>
      </w:pPr>
    </w:p>
    <w:p w:rsidR="00FF7DE9" w:rsidRDefault="00FF7DE9" w:rsidP="00B82652">
      <w:pPr>
        <w:pStyle w:val="a0"/>
      </w:pPr>
      <w:r>
        <w:rPr>
          <w:rFonts w:hint="eastAsia"/>
        </w:rPr>
        <w:t>GET</w:t>
      </w:r>
      <w:proofErr w:type="gramStart"/>
      <w:r>
        <w:rPr>
          <w:rFonts w:hint="eastAsia"/>
        </w:rPr>
        <w:t>传参与</w:t>
      </w:r>
      <w:r>
        <w:rPr>
          <w:rFonts w:hint="eastAsia"/>
        </w:rPr>
        <w:t>POST</w:t>
      </w:r>
      <w:r>
        <w:rPr>
          <w:rFonts w:hint="eastAsia"/>
        </w:rPr>
        <w:t>传参</w:t>
      </w:r>
      <w:proofErr w:type="gramEnd"/>
      <w:r>
        <w:rPr>
          <w:rFonts w:hint="eastAsia"/>
        </w:rPr>
        <w:t>的区别？</w:t>
      </w:r>
    </w:p>
    <w:p w:rsidR="004C30ED" w:rsidRDefault="004C30ED" w:rsidP="00B82652">
      <w:pPr>
        <w:pStyle w:val="a0"/>
      </w:pPr>
      <w:r>
        <w:rPr>
          <w:rFonts w:hint="eastAsia"/>
        </w:rPr>
        <w:t>语义不同，查询和上传。</w:t>
      </w:r>
    </w:p>
    <w:p w:rsidR="004C30ED" w:rsidRDefault="004C30ED" w:rsidP="00B82652">
      <w:pPr>
        <w:pStyle w:val="a0"/>
      </w:pPr>
    </w:p>
    <w:p w:rsidR="004C30ED" w:rsidRDefault="004C30ED" w:rsidP="00B82652">
      <w:pPr>
        <w:pStyle w:val="a0"/>
      </w:pPr>
      <w:r>
        <w:rPr>
          <w:rFonts w:hint="eastAsia"/>
        </w:rPr>
        <w:t>请求主体数据，支持二进制数据传输。而查询参数只能传输字节数据。当表单中存在上传文件时，只能用</w:t>
      </w:r>
      <w:r>
        <w:rPr>
          <w:rFonts w:hint="eastAsia"/>
        </w:rPr>
        <w:t>post</w:t>
      </w:r>
      <w:r>
        <w:rPr>
          <w:rFonts w:hint="eastAsia"/>
        </w:rPr>
        <w:t>方式。</w:t>
      </w:r>
    </w:p>
    <w:p w:rsidR="00B33AE3" w:rsidRDefault="00B33AE3" w:rsidP="00B82652">
      <w:pPr>
        <w:pStyle w:val="a0"/>
      </w:pPr>
    </w:p>
    <w:p w:rsidR="00B33AE3" w:rsidRDefault="00B33AE3" w:rsidP="00B82652">
      <w:pPr>
        <w:pStyle w:val="a0"/>
      </w:pPr>
    </w:p>
    <w:p w:rsidR="00B33AE3" w:rsidRDefault="00B33AE3" w:rsidP="00032D4B">
      <w:pPr>
        <w:pStyle w:val="1"/>
      </w:pPr>
      <w:r>
        <w:rPr>
          <w:rFonts w:hint="eastAsia"/>
        </w:rPr>
        <w:lastRenderedPageBreak/>
        <w:t>响应</w:t>
      </w:r>
      <w:r w:rsidR="00032D4B">
        <w:rPr>
          <w:rFonts w:hint="eastAsia"/>
        </w:rPr>
        <w:t>协议格式</w:t>
      </w:r>
    </w:p>
    <w:p w:rsidR="00032D4B" w:rsidRDefault="00032D4B" w:rsidP="00032D4B">
      <w:r>
        <w:rPr>
          <w:rFonts w:hint="eastAsia"/>
        </w:rPr>
        <w:t>与请求类似，分为三个部分。</w:t>
      </w:r>
    </w:p>
    <w:p w:rsidR="00032D4B" w:rsidRDefault="00032D4B" w:rsidP="00032D4B">
      <w:r>
        <w:rPr>
          <w:rFonts w:hint="eastAsia"/>
        </w:rPr>
        <w:t>响应行（响应起始行）</w:t>
      </w:r>
    </w:p>
    <w:p w:rsidR="00032D4B" w:rsidRDefault="00032D4B" w:rsidP="00032D4B">
      <w:r>
        <w:rPr>
          <w:rFonts w:hint="eastAsia"/>
        </w:rPr>
        <w:t>响应头</w:t>
      </w:r>
    </w:p>
    <w:p w:rsidR="00032D4B" w:rsidRDefault="00032D4B" w:rsidP="00032D4B"/>
    <w:p w:rsidR="00032D4B" w:rsidRDefault="00032D4B" w:rsidP="00032D4B">
      <w:r>
        <w:rPr>
          <w:rFonts w:hint="eastAsia"/>
        </w:rPr>
        <w:t>响应主体</w:t>
      </w:r>
    </w:p>
    <w:p w:rsidR="00EA5CFC" w:rsidRDefault="00EA5CFC" w:rsidP="00032D4B"/>
    <w:p w:rsidR="00EA5CFC" w:rsidRDefault="00EA5CFC" w:rsidP="00032D4B">
      <w:r>
        <w:rPr>
          <w:rFonts w:hint="eastAsia"/>
        </w:rPr>
        <w:t>是服务器向浏览器发送的数据。</w:t>
      </w:r>
    </w:p>
    <w:p w:rsidR="00EA5CFC" w:rsidRDefault="00222CFB" w:rsidP="00032D4B">
      <w:r>
        <w:rPr>
          <w:noProof/>
        </w:rPr>
        <w:drawing>
          <wp:inline distT="0" distB="0" distL="0" distR="0" wp14:anchorId="45241291" wp14:editId="2963F7BE">
            <wp:extent cx="5278120" cy="12426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72" w:rsidRDefault="00343972" w:rsidP="00032D4B">
      <w:r>
        <w:rPr>
          <w:noProof/>
        </w:rPr>
        <w:drawing>
          <wp:inline distT="0" distB="0" distL="0" distR="0" wp14:anchorId="4BCE94F3" wp14:editId="40486946">
            <wp:extent cx="5278120" cy="16681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72" w:rsidRDefault="00343972" w:rsidP="00032D4B"/>
    <w:p w:rsidR="00343972" w:rsidRDefault="00343972" w:rsidP="00032D4B">
      <w:r>
        <w:rPr>
          <w:rFonts w:hint="eastAsia"/>
        </w:rPr>
        <w:t>程序中：</w:t>
      </w:r>
    </w:p>
    <w:p w:rsidR="00343972" w:rsidRDefault="00343972" w:rsidP="00032D4B">
      <w:r>
        <w:rPr>
          <w:noProof/>
        </w:rPr>
        <w:drawing>
          <wp:inline distT="0" distB="0" distL="0" distR="0" wp14:anchorId="06EA2CC5" wp14:editId="70311F48">
            <wp:extent cx="5278120" cy="6261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B9" w:rsidRDefault="000046B9" w:rsidP="00032D4B"/>
    <w:p w:rsidR="000046B9" w:rsidRDefault="000046B9" w:rsidP="00032D4B"/>
    <w:p w:rsidR="000046B9" w:rsidRDefault="000046B9" w:rsidP="000046B9">
      <w:pPr>
        <w:pStyle w:val="2"/>
      </w:pPr>
      <w:r>
        <w:rPr>
          <w:rFonts w:hint="eastAsia"/>
        </w:rPr>
        <w:t>响应行，</w:t>
      </w:r>
      <w:r>
        <w:rPr>
          <w:rFonts w:hint="eastAsia"/>
        </w:rPr>
        <w:t>response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</w:p>
    <w:p w:rsidR="000046B9" w:rsidRDefault="000046B9" w:rsidP="000046B9">
      <w:pPr>
        <w:pStyle w:val="a0"/>
      </w:pPr>
      <w:r>
        <w:rPr>
          <w:rFonts w:hint="eastAsia"/>
        </w:rPr>
        <w:t>由三个（两个）部分构成：</w:t>
      </w:r>
    </w:p>
    <w:p w:rsidR="000046B9" w:rsidRDefault="000046B9" w:rsidP="000046B9">
      <w:pPr>
        <w:pStyle w:val="a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lastRenderedPageBreak/>
        <w:t>HTTP/1.1 200 OK</w:t>
      </w:r>
    </w:p>
    <w:p w:rsidR="000046B9" w:rsidRDefault="000046B9" w:rsidP="000046B9">
      <w:pPr>
        <w:pStyle w:val="a0"/>
      </w:pPr>
    </w:p>
    <w:p w:rsidR="000046B9" w:rsidRDefault="000046B9" w:rsidP="000046B9">
      <w:pPr>
        <w:pStyle w:val="a0"/>
      </w:pPr>
      <w:r>
        <w:rPr>
          <w:rFonts w:hint="eastAsia"/>
        </w:rPr>
        <w:t>HTTP</w:t>
      </w:r>
      <w:r>
        <w:t xml:space="preserve">/1.1 </w:t>
      </w:r>
      <w:r>
        <w:rPr>
          <w:rFonts w:hint="eastAsia"/>
        </w:rPr>
        <w:t>协议版本，通常与请求版本一致，都是</w:t>
      </w:r>
      <w:r>
        <w:rPr>
          <w:rFonts w:hint="eastAsia"/>
        </w:rPr>
        <w:t>1.</w:t>
      </w:r>
      <w:r>
        <w:t>1</w:t>
      </w:r>
    </w:p>
    <w:p w:rsidR="006B4F8B" w:rsidRDefault="006B4F8B" w:rsidP="000046B9">
      <w:pPr>
        <w:pStyle w:val="a0"/>
      </w:pPr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>响应状态码</w:t>
      </w:r>
      <w:r w:rsidR="005236D3">
        <w:rPr>
          <w:rFonts w:hint="eastAsia"/>
        </w:rPr>
        <w:t>，主要说明响应的总体结果。</w:t>
      </w:r>
      <w:r w:rsidR="005236D3">
        <w:rPr>
          <w:rFonts w:hint="eastAsia"/>
        </w:rPr>
        <w:t>2</w:t>
      </w:r>
      <w:r w:rsidR="005236D3">
        <w:t xml:space="preserve">00 </w:t>
      </w:r>
      <w:r w:rsidR="005236D3">
        <w:rPr>
          <w:rFonts w:hint="eastAsia"/>
        </w:rPr>
        <w:t>成功</w:t>
      </w:r>
    </w:p>
    <w:p w:rsidR="006B4F8B" w:rsidRDefault="006B4F8B" w:rsidP="000046B9">
      <w:pPr>
        <w:pStyle w:val="a0"/>
      </w:pP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响应状态信息</w:t>
      </w:r>
      <w:r>
        <w:rPr>
          <w:rFonts w:hint="eastAsia"/>
        </w:rPr>
        <w:t xml:space="preserve"> </w:t>
      </w:r>
      <w:r>
        <w:rPr>
          <w:rFonts w:hint="eastAsia"/>
        </w:rPr>
        <w:t>与状态码一一对应。</w:t>
      </w:r>
    </w:p>
    <w:p w:rsidR="00EF282E" w:rsidRDefault="00EF282E" w:rsidP="000046B9">
      <w:pPr>
        <w:pStyle w:val="a0"/>
      </w:pPr>
    </w:p>
    <w:p w:rsidR="00EF282E" w:rsidRDefault="00EF282E" w:rsidP="000046B9">
      <w:pPr>
        <w:pStyle w:val="a0"/>
      </w:pPr>
      <w:r>
        <w:rPr>
          <w:rFonts w:hint="eastAsia"/>
        </w:rPr>
        <w:t>响应也是使用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CRLF</w:t>
      </w:r>
      <w:proofErr w:type="spellEnd"/>
      <w:r>
        <w:t xml:space="preserve"> </w:t>
      </w:r>
      <w:r>
        <w:rPr>
          <w:rFonts w:hint="eastAsia"/>
        </w:rPr>
        <w:t>进行换行。</w:t>
      </w:r>
      <w:r>
        <w:rPr>
          <w:rFonts w:hint="eastAsia"/>
        </w:rPr>
        <w:t>\</w:t>
      </w:r>
      <w:r>
        <w:t>r\n</w:t>
      </w:r>
    </w:p>
    <w:p w:rsidR="00D97F4F" w:rsidRDefault="00D97F4F" w:rsidP="000046B9">
      <w:pPr>
        <w:pStyle w:val="a0"/>
      </w:pPr>
    </w:p>
    <w:p w:rsidR="00D26C1E" w:rsidRDefault="00D26C1E" w:rsidP="000046B9">
      <w:pPr>
        <w:pStyle w:val="a0"/>
      </w:pPr>
      <w:proofErr w:type="gramStart"/>
      <w:r>
        <w:rPr>
          <w:rFonts w:hint="eastAsia"/>
        </w:rPr>
        <w:t>常用</w:t>
      </w:r>
      <w:r w:rsidR="00D97F4F">
        <w:rPr>
          <w:rFonts w:hint="eastAsia"/>
        </w:rPr>
        <w:t>响应</w:t>
      </w:r>
      <w:proofErr w:type="gramEnd"/>
      <w:r w:rsidR="00D97F4F">
        <w:rPr>
          <w:rFonts w:hint="eastAsia"/>
        </w:rPr>
        <w:t>状态码如下：</w:t>
      </w:r>
    </w:p>
    <w:p w:rsidR="00D97F4F" w:rsidRDefault="00D26C1E" w:rsidP="000046B9">
      <w:pPr>
        <w:pStyle w:val="a0"/>
      </w:pPr>
      <w:r>
        <w:rPr>
          <w:rFonts w:hint="eastAsia"/>
        </w:rPr>
        <w:t>4</w:t>
      </w:r>
      <w:r>
        <w:t xml:space="preserve">04 </w:t>
      </w:r>
      <w:r w:rsidR="00F52F78">
        <w:t>Not Found</w:t>
      </w:r>
      <w:r w:rsidR="00096C20">
        <w:t xml:space="preserve"> </w:t>
      </w:r>
      <w:r w:rsidR="00096C20">
        <w:rPr>
          <w:rFonts w:hint="eastAsia"/>
        </w:rPr>
        <w:t>请求地址错误（</w:t>
      </w:r>
      <w:r w:rsidR="00096C20">
        <w:rPr>
          <w:rFonts w:hint="eastAsia"/>
        </w:rPr>
        <w:t>URI</w:t>
      </w:r>
      <w:r w:rsidR="00096C20">
        <w:rPr>
          <w:rFonts w:hint="eastAsia"/>
        </w:rPr>
        <w:t>不能标识资源）</w:t>
      </w:r>
    </w:p>
    <w:p w:rsidR="00506E67" w:rsidRDefault="00506E67" w:rsidP="00F52F78">
      <w:pPr>
        <w:pStyle w:val="a0"/>
      </w:pPr>
      <w:r>
        <w:rPr>
          <w:noProof/>
        </w:rPr>
        <w:drawing>
          <wp:inline distT="0" distB="0" distL="0" distR="0" wp14:anchorId="37985F83" wp14:editId="31F3EEDE">
            <wp:extent cx="5278120" cy="1905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78" w:rsidRDefault="00F52F78" w:rsidP="000046B9">
      <w:pPr>
        <w:pStyle w:val="a0"/>
      </w:pPr>
      <w:r>
        <w:rPr>
          <w:rFonts w:hint="eastAsia"/>
        </w:rPr>
        <w:t>2</w:t>
      </w:r>
      <w:r>
        <w:t xml:space="preserve">00 OK </w:t>
      </w:r>
      <w:r>
        <w:rPr>
          <w:rFonts w:hint="eastAsia"/>
        </w:rPr>
        <w:t>请求成功</w:t>
      </w:r>
    </w:p>
    <w:p w:rsidR="00F52F78" w:rsidRDefault="00F52F78" w:rsidP="000046B9">
      <w:pPr>
        <w:pStyle w:val="a0"/>
      </w:pPr>
      <w:r>
        <w:rPr>
          <w:noProof/>
        </w:rPr>
        <w:drawing>
          <wp:inline distT="0" distB="0" distL="0" distR="0" wp14:anchorId="01108F75" wp14:editId="43C1349D">
            <wp:extent cx="5278120" cy="248793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78" w:rsidRDefault="00F52F78" w:rsidP="000046B9">
      <w:pPr>
        <w:pStyle w:val="a0"/>
      </w:pPr>
    </w:p>
    <w:p w:rsidR="00D26C1E" w:rsidRDefault="00F52F78" w:rsidP="000046B9">
      <w:pPr>
        <w:pStyle w:val="a0"/>
      </w:pPr>
      <w:r w:rsidRPr="00F52F78">
        <w:t>301 Moved Permanently</w:t>
      </w:r>
      <w:r>
        <w:rPr>
          <w:rFonts w:hint="eastAsia"/>
        </w:rPr>
        <w:t>，永久重定向，告知浏览器请求的资源被移动到了其他位置。通常用于实现重定向操作。</w:t>
      </w:r>
    </w:p>
    <w:p w:rsidR="007E4EC4" w:rsidRDefault="007E4EC4" w:rsidP="000046B9">
      <w:pPr>
        <w:pStyle w:val="a0"/>
      </w:pPr>
      <w:r w:rsidRPr="007E4EC4">
        <w:lastRenderedPageBreak/>
        <w:t>302 Found</w:t>
      </w:r>
      <w:r>
        <w:t xml:space="preserve"> </w:t>
      </w:r>
      <w:r>
        <w:rPr>
          <w:rFonts w:hint="eastAsia"/>
        </w:rPr>
        <w:t>临时重定向。告知浏览器，请求的资源临时被放在了其他位置。也是用于实现重定向操作。</w:t>
      </w:r>
    </w:p>
    <w:p w:rsidR="007E4EC4" w:rsidRDefault="00765434" w:rsidP="000046B9">
      <w:pPr>
        <w:pStyle w:val="a0"/>
      </w:pPr>
      <w:r w:rsidRPr="00765434">
        <w:t>304 Not Modified</w:t>
      </w:r>
      <w:r>
        <w:t xml:space="preserve"> </w:t>
      </w:r>
      <w:r>
        <w:rPr>
          <w:rFonts w:hint="eastAsia"/>
        </w:rPr>
        <w:t>资源未修改。浏览器使用浏览器缓存获取资源。</w:t>
      </w:r>
      <w:r w:rsidR="00A51840">
        <w:rPr>
          <w:rFonts w:hint="eastAsia"/>
        </w:rPr>
        <w:t>适用于静态不容易被改动的资源。</w:t>
      </w:r>
    </w:p>
    <w:p w:rsidR="00A51840" w:rsidRDefault="00A51840" w:rsidP="000046B9">
      <w:pPr>
        <w:pStyle w:val="a0"/>
      </w:pPr>
      <w:r w:rsidRPr="00A51840">
        <w:t>401 Unauthorized</w:t>
      </w:r>
      <w:r>
        <w:t xml:space="preserve"> </w:t>
      </w:r>
      <w:r>
        <w:rPr>
          <w:rFonts w:hint="eastAsia"/>
        </w:rPr>
        <w:t>未认证，指的是浏览器没有提供正确的用户名密码去访问服务器。（不是在网站上注册的用户名密码，指的是访问服务器的用户名密码）</w:t>
      </w:r>
    </w:p>
    <w:p w:rsidR="00A51840" w:rsidRDefault="005D1387" w:rsidP="000046B9">
      <w:pPr>
        <w:pStyle w:val="a0"/>
      </w:pPr>
      <w:r w:rsidRPr="005D1387">
        <w:t>403 Forbidden</w:t>
      </w:r>
      <w:r>
        <w:rPr>
          <w:rFonts w:hint="eastAsia"/>
        </w:rPr>
        <w:t>，被阻挡。浏览器的请求被服务器阻止了。通常是权限问题。</w:t>
      </w:r>
    </w:p>
    <w:p w:rsidR="00F378D8" w:rsidRDefault="005629E8" w:rsidP="000046B9">
      <w:pPr>
        <w:pStyle w:val="a0"/>
      </w:pPr>
      <w:r>
        <w:rPr>
          <w:rFonts w:hint="eastAsia"/>
        </w:rPr>
        <w:t>5</w:t>
      </w:r>
      <w:r>
        <w:t xml:space="preserve">00 </w:t>
      </w:r>
      <w:r w:rsidRPr="005629E8">
        <w:t>Internal Server Error</w:t>
      </w:r>
      <w:r>
        <w:t xml:space="preserve"> </w:t>
      </w:r>
      <w:r>
        <w:rPr>
          <w:rFonts w:hint="eastAsia"/>
        </w:rPr>
        <w:t>服务器内部错误。通常由于服务器的代码在执行时，出现了问题。</w:t>
      </w:r>
    </w:p>
    <w:p w:rsidR="005D1387" w:rsidRDefault="00F378D8" w:rsidP="000046B9">
      <w:pPr>
        <w:pStyle w:val="a0"/>
      </w:pPr>
      <w:r w:rsidRPr="00F378D8">
        <w:t>502 Bad Gateway</w:t>
      </w:r>
      <w:r>
        <w:t xml:space="preserve"> </w:t>
      </w:r>
      <w:r>
        <w:rPr>
          <w:rFonts w:hint="eastAsia"/>
        </w:rPr>
        <w:t>错误网关。</w:t>
      </w:r>
      <w:r w:rsidR="00660389">
        <w:rPr>
          <w:rFonts w:hint="eastAsia"/>
        </w:rPr>
        <w:t>指的是服务器没有办法识别请求。</w:t>
      </w:r>
    </w:p>
    <w:p w:rsidR="00F378D8" w:rsidRPr="005D1387" w:rsidRDefault="00F378D8" w:rsidP="000046B9">
      <w:pPr>
        <w:pStyle w:val="a0"/>
      </w:pPr>
    </w:p>
    <w:p w:rsidR="00765434" w:rsidRDefault="00765434" w:rsidP="000046B9">
      <w:pPr>
        <w:pStyle w:val="a0"/>
      </w:pPr>
    </w:p>
    <w:p w:rsidR="00CB54E0" w:rsidRDefault="00CB54E0" w:rsidP="000046B9">
      <w:pPr>
        <w:pStyle w:val="a0"/>
      </w:pPr>
      <w:r>
        <w:rPr>
          <w:rFonts w:hint="eastAsia"/>
        </w:rPr>
        <w:t>全部的状态信息：</w:t>
      </w:r>
    </w:p>
    <w:p w:rsidR="00D97F4F" w:rsidRDefault="00D97F4F" w:rsidP="000046B9">
      <w:pPr>
        <w:pStyle w:val="a0"/>
      </w:pPr>
      <w:r>
        <w:rPr>
          <w:noProof/>
        </w:rPr>
        <w:drawing>
          <wp:inline distT="0" distB="0" distL="0" distR="0" wp14:anchorId="7F434736" wp14:editId="02FF4A29">
            <wp:extent cx="5278120" cy="11461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4F" w:rsidRDefault="00D97F4F" w:rsidP="000046B9">
      <w:pPr>
        <w:pStyle w:val="a0"/>
      </w:pPr>
      <w:r>
        <w:rPr>
          <w:noProof/>
        </w:rPr>
        <w:drawing>
          <wp:inline distT="0" distB="0" distL="0" distR="0" wp14:anchorId="2EB17170" wp14:editId="764CFD44">
            <wp:extent cx="5278120" cy="23825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4F" w:rsidRDefault="00D97F4F" w:rsidP="000046B9">
      <w:pPr>
        <w:pStyle w:val="a0"/>
      </w:pPr>
      <w:r>
        <w:rPr>
          <w:noProof/>
        </w:rPr>
        <w:lastRenderedPageBreak/>
        <w:drawing>
          <wp:inline distT="0" distB="0" distL="0" distR="0" wp14:anchorId="1EBF15D4" wp14:editId="764C3765">
            <wp:extent cx="5278120" cy="2482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4F" w:rsidRDefault="00D97F4F" w:rsidP="000046B9">
      <w:pPr>
        <w:pStyle w:val="a0"/>
      </w:pPr>
      <w:r>
        <w:rPr>
          <w:noProof/>
        </w:rPr>
        <w:drawing>
          <wp:inline distT="0" distB="0" distL="0" distR="0" wp14:anchorId="1F09836F" wp14:editId="5CA2B7F5">
            <wp:extent cx="5278120" cy="42716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95" w:rsidRDefault="00B13B95" w:rsidP="000046B9">
      <w:pPr>
        <w:pStyle w:val="a0"/>
      </w:pPr>
    </w:p>
    <w:p w:rsidR="00B13B95" w:rsidRDefault="00B13B95" w:rsidP="000046B9">
      <w:pPr>
        <w:pStyle w:val="a0"/>
      </w:pPr>
    </w:p>
    <w:p w:rsidR="00D97F4F" w:rsidRDefault="00D97F4F" w:rsidP="000046B9">
      <w:pPr>
        <w:pStyle w:val="a0"/>
      </w:pPr>
      <w:r>
        <w:rPr>
          <w:noProof/>
        </w:rPr>
        <w:lastRenderedPageBreak/>
        <w:drawing>
          <wp:inline distT="0" distB="0" distL="0" distR="0" wp14:anchorId="1BC9E90F" wp14:editId="64FBF94C">
            <wp:extent cx="5278120" cy="18529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8A" w:rsidRDefault="00CC148A" w:rsidP="000046B9">
      <w:pPr>
        <w:pStyle w:val="a0"/>
      </w:pPr>
    </w:p>
    <w:p w:rsidR="00CC148A" w:rsidRDefault="00CC148A" w:rsidP="000046B9">
      <w:pPr>
        <w:pStyle w:val="a0"/>
      </w:pPr>
    </w:p>
    <w:p w:rsidR="00CC148A" w:rsidRDefault="00CC148A" w:rsidP="000046B9">
      <w:pPr>
        <w:pStyle w:val="a0"/>
      </w:pPr>
      <w:r>
        <w:rPr>
          <w:rFonts w:hint="eastAsia"/>
        </w:rPr>
        <w:t>程序可以操作响应行：</w:t>
      </w:r>
    </w:p>
    <w:p w:rsidR="00CC148A" w:rsidRDefault="00CC148A" w:rsidP="000046B9">
      <w:pPr>
        <w:pStyle w:val="a0"/>
      </w:pPr>
      <w:r>
        <w:rPr>
          <w:rFonts w:hint="eastAsia"/>
        </w:rPr>
        <w:t>使用函数：</w:t>
      </w:r>
    </w:p>
    <w:p w:rsidR="00CC148A" w:rsidRDefault="00ED496F" w:rsidP="000046B9">
      <w:pPr>
        <w:pStyle w:val="a0"/>
      </w:pPr>
      <w:r>
        <w:rPr>
          <w:rFonts w:hint="eastAsia"/>
        </w:rPr>
        <w:t>`</w:t>
      </w:r>
      <w:r w:rsidRPr="00ED496F">
        <w:t xml:space="preserve"> </w:t>
      </w:r>
      <w:proofErr w:type="spellStart"/>
      <w:r w:rsidRPr="00ED496F">
        <w:t>ResponseWriter</w:t>
      </w:r>
      <w:proofErr w:type="spellEnd"/>
      <w:r>
        <w:t>`</w:t>
      </w:r>
      <w:r>
        <w:rPr>
          <w:rFonts w:hint="eastAsia"/>
        </w:rPr>
        <w:t>.</w:t>
      </w:r>
      <w:proofErr w:type="spellStart"/>
      <w:r>
        <w:t>Write</w:t>
      </w:r>
      <w:r>
        <w:rPr>
          <w:rFonts w:hint="eastAsia"/>
        </w:rPr>
        <w:t>header</w:t>
      </w:r>
      <w:proofErr w:type="spellEnd"/>
      <w:r>
        <w:t>()</w:t>
      </w:r>
      <w:r>
        <w:rPr>
          <w:rFonts w:hint="eastAsia"/>
        </w:rPr>
        <w:t>用于发送请求行中的状态码。</w:t>
      </w:r>
    </w:p>
    <w:p w:rsidR="003F3FD7" w:rsidRDefault="003F3FD7" w:rsidP="000046B9">
      <w:pPr>
        <w:pStyle w:val="a0"/>
      </w:pPr>
      <w:r>
        <w:rPr>
          <w:noProof/>
        </w:rPr>
        <w:drawing>
          <wp:inline distT="0" distB="0" distL="0" distR="0" wp14:anchorId="3413EF56" wp14:editId="5AF6E6FF">
            <wp:extent cx="5278120" cy="79883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B2" w:rsidRDefault="00F422B3" w:rsidP="000046B9">
      <w:pPr>
        <w:pStyle w:val="a0"/>
      </w:pPr>
      <w:r>
        <w:rPr>
          <w:noProof/>
        </w:rPr>
        <w:drawing>
          <wp:inline distT="0" distB="0" distL="0" distR="0" wp14:anchorId="1CFBEBC6" wp14:editId="1AE05356">
            <wp:extent cx="5278120" cy="24815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F" w:rsidRDefault="00ED496F" w:rsidP="000046B9">
      <w:pPr>
        <w:pStyle w:val="a0"/>
      </w:pPr>
    </w:p>
    <w:p w:rsidR="00BB33C6" w:rsidRDefault="00BB33C6" w:rsidP="000046B9">
      <w:pPr>
        <w:pStyle w:val="a0"/>
      </w:pPr>
    </w:p>
    <w:p w:rsidR="00BB33C6" w:rsidRDefault="00BB33C6" w:rsidP="000046B9">
      <w:pPr>
        <w:pStyle w:val="a0"/>
      </w:pPr>
      <w:proofErr w:type="gramStart"/>
      <w:r>
        <w:rPr>
          <w:rFonts w:hint="eastAsia"/>
        </w:rPr>
        <w:t>默认请情况</w:t>
      </w:r>
      <w:proofErr w:type="gramEnd"/>
      <w:r>
        <w:rPr>
          <w:rFonts w:hint="eastAsia"/>
        </w:rPr>
        <w:t>下，服务器会根据当前的状态自动确定状态码。例如常规情况下就是</w:t>
      </w:r>
      <w:proofErr w:type="spellStart"/>
      <w:r>
        <w:rPr>
          <w:rFonts w:hint="eastAsia"/>
        </w:rPr>
        <w:t>2</w:t>
      </w:r>
      <w:r>
        <w:t>00</w:t>
      </w:r>
      <w:r>
        <w:rPr>
          <w:rFonts w:hint="eastAsia"/>
        </w:rPr>
        <w:t>OK</w:t>
      </w:r>
      <w:proofErr w:type="spellEnd"/>
      <w:r>
        <w:rPr>
          <w:rFonts w:hint="eastAsia"/>
        </w:rPr>
        <w:t>。</w:t>
      </w:r>
    </w:p>
    <w:p w:rsidR="00256609" w:rsidRDefault="00256609" w:rsidP="000046B9">
      <w:pPr>
        <w:pStyle w:val="a0"/>
      </w:pPr>
    </w:p>
    <w:p w:rsidR="00256609" w:rsidRDefault="00256609" w:rsidP="000046B9">
      <w:pPr>
        <w:pStyle w:val="a0"/>
      </w:pPr>
    </w:p>
    <w:p w:rsidR="00256609" w:rsidRDefault="00256609" w:rsidP="000046B9">
      <w:pPr>
        <w:pStyle w:val="a0"/>
      </w:pPr>
      <w:r>
        <w:rPr>
          <w:rFonts w:hint="eastAsia"/>
        </w:rPr>
        <w:lastRenderedPageBreak/>
        <w:t>一个常用的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的返回可以使用：</w:t>
      </w:r>
    </w:p>
    <w:p w:rsidR="00256609" w:rsidRDefault="00256609" w:rsidP="000046B9">
      <w:pPr>
        <w:pStyle w:val="a0"/>
      </w:pPr>
      <w:r>
        <w:rPr>
          <w:noProof/>
        </w:rPr>
        <w:drawing>
          <wp:inline distT="0" distB="0" distL="0" distR="0" wp14:anchorId="1BF1C878" wp14:editId="50C4DEF9">
            <wp:extent cx="5278120" cy="1087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92" w:rsidRDefault="00220A92" w:rsidP="000046B9">
      <w:pPr>
        <w:pStyle w:val="a0"/>
      </w:pPr>
      <w:r>
        <w:rPr>
          <w:rFonts w:hint="eastAsia"/>
        </w:rPr>
        <w:t>就是：</w:t>
      </w:r>
    </w:p>
    <w:p w:rsidR="00220A92" w:rsidRDefault="00220A92" w:rsidP="00E34C33">
      <w:pPr>
        <w:autoSpaceDE w:val="0"/>
        <w:autoSpaceDN w:val="0"/>
        <w:adjustRightInd w:val="0"/>
        <w:spacing w:before="0" w:after="0" w:line="240" w:lineRule="auto"/>
        <w:ind w:firstLine="420"/>
        <w:jc w:val="left"/>
        <w:rPr>
          <w:kern w:val="0"/>
          <w:sz w:val="24"/>
        </w:rPr>
      </w:pPr>
      <w:proofErr w:type="spellStart"/>
      <w:proofErr w:type="gramStart"/>
      <w:r>
        <w:rPr>
          <w:kern w:val="0"/>
          <w:sz w:val="24"/>
        </w:rPr>
        <w:t>w.WriteHeader</w:t>
      </w:r>
      <w:proofErr w:type="spellEnd"/>
      <w:proofErr w:type="gramEnd"/>
      <w:r>
        <w:rPr>
          <w:kern w:val="0"/>
          <w:sz w:val="24"/>
        </w:rPr>
        <w:t>(</w:t>
      </w:r>
      <w:r>
        <w:rPr>
          <w:color w:val="666666"/>
          <w:kern w:val="0"/>
          <w:sz w:val="24"/>
        </w:rPr>
        <w:t>404</w:t>
      </w:r>
      <w:r>
        <w:rPr>
          <w:kern w:val="0"/>
          <w:sz w:val="24"/>
        </w:rPr>
        <w:t>)</w:t>
      </w:r>
    </w:p>
    <w:p w:rsidR="00220A92" w:rsidRPr="00F74DD0" w:rsidRDefault="00220A92" w:rsidP="00F74DD0">
      <w:pPr>
        <w:autoSpaceDE w:val="0"/>
        <w:autoSpaceDN w:val="0"/>
        <w:adjustRightInd w:val="0"/>
        <w:spacing w:before="0" w:after="0" w:line="240" w:lineRule="auto"/>
        <w:jc w:val="left"/>
        <w:rPr>
          <w:kern w:val="0"/>
          <w:sz w:val="24"/>
        </w:rPr>
      </w:pPr>
      <w:r>
        <w:rPr>
          <w:kern w:val="0"/>
          <w:sz w:val="24"/>
        </w:rPr>
        <w:tab/>
      </w:r>
      <w:proofErr w:type="spellStart"/>
      <w:proofErr w:type="gramStart"/>
      <w:r>
        <w:rPr>
          <w:kern w:val="0"/>
          <w:sz w:val="24"/>
        </w:rPr>
        <w:t>w.Write</w:t>
      </w:r>
      <w:proofErr w:type="spellEnd"/>
      <w:proofErr w:type="gramEnd"/>
      <w:r>
        <w:rPr>
          <w:kern w:val="0"/>
          <w:sz w:val="24"/>
        </w:rPr>
        <w:t>([]</w:t>
      </w:r>
      <w:r>
        <w:rPr>
          <w:color w:val="008000"/>
          <w:kern w:val="0"/>
          <w:sz w:val="24"/>
        </w:rPr>
        <w:t>byte</w:t>
      </w:r>
      <w:r>
        <w:rPr>
          <w:kern w:val="0"/>
          <w:sz w:val="24"/>
        </w:rPr>
        <w:t>(</w:t>
      </w:r>
      <w:r>
        <w:rPr>
          <w:color w:val="BA2121"/>
          <w:kern w:val="0"/>
          <w:sz w:val="24"/>
        </w:rPr>
        <w:t>"404 page not found!"</w:t>
      </w:r>
      <w:r>
        <w:rPr>
          <w:kern w:val="0"/>
          <w:sz w:val="24"/>
        </w:rPr>
        <w:t>))</w:t>
      </w:r>
    </w:p>
    <w:p w:rsidR="00220A92" w:rsidRPr="00220A92" w:rsidRDefault="00220A92" w:rsidP="000046B9">
      <w:pPr>
        <w:pStyle w:val="a0"/>
      </w:pPr>
    </w:p>
    <w:p w:rsidR="002530AA" w:rsidRDefault="002530AA" w:rsidP="000046B9">
      <w:pPr>
        <w:pStyle w:val="a0"/>
      </w:pPr>
      <w:r>
        <w:rPr>
          <w:noProof/>
        </w:rPr>
        <w:drawing>
          <wp:inline distT="0" distB="0" distL="0" distR="0" wp14:anchorId="2F2C3E7A" wp14:editId="782AA24C">
            <wp:extent cx="5278120" cy="34893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95" w:rsidRDefault="00B13B95" w:rsidP="000046B9">
      <w:pPr>
        <w:pStyle w:val="a0"/>
      </w:pPr>
    </w:p>
    <w:p w:rsidR="00B13B95" w:rsidRDefault="00B13B95" w:rsidP="000046B9">
      <w:pPr>
        <w:pStyle w:val="a0"/>
      </w:pPr>
    </w:p>
    <w:p w:rsidR="00B13B95" w:rsidRDefault="00B13B95" w:rsidP="00B13B95">
      <w:pPr>
        <w:pStyle w:val="2"/>
      </w:pPr>
      <w:r>
        <w:rPr>
          <w:rFonts w:hint="eastAsia"/>
        </w:rPr>
        <w:t>响应头，响应标头，响应头信息，</w:t>
      </w:r>
      <w:r>
        <w:rPr>
          <w:rFonts w:hint="eastAsia"/>
        </w:rPr>
        <w:t>response</w:t>
      </w:r>
      <w:r>
        <w:t xml:space="preserve"> </w:t>
      </w:r>
      <w:r>
        <w:rPr>
          <w:rFonts w:hint="eastAsia"/>
        </w:rPr>
        <w:t>header</w:t>
      </w:r>
    </w:p>
    <w:p w:rsidR="00B13B95" w:rsidRDefault="00B13B95" w:rsidP="00B13B95">
      <w:pPr>
        <w:pStyle w:val="a0"/>
      </w:pPr>
      <w:r>
        <w:rPr>
          <w:rFonts w:hint="eastAsia"/>
        </w:rPr>
        <w:t>服务器告知浏览器的一些信息。也是</w:t>
      </w:r>
      <w:proofErr w:type="spellStart"/>
      <w:r>
        <w:rPr>
          <w:rFonts w:hint="eastAsia"/>
        </w:rPr>
        <w:t>key</w:t>
      </w:r>
      <w:r>
        <w:t>:value</w:t>
      </w:r>
      <w:proofErr w:type="spellEnd"/>
      <w:r>
        <w:rPr>
          <w:rFonts w:hint="eastAsia"/>
        </w:rPr>
        <w:t>型结构。</w:t>
      </w:r>
      <w:r>
        <w:rPr>
          <w:rFonts w:hint="eastAsia"/>
        </w:rPr>
        <w:t xml:space="preserve"> </w:t>
      </w:r>
      <w:r>
        <w:rPr>
          <w:rFonts w:hint="eastAsia"/>
        </w:rPr>
        <w:t>每行一个</w:t>
      </w:r>
      <w:r>
        <w:rPr>
          <w:rFonts w:hint="eastAsia"/>
        </w:rPr>
        <w:t>key</w:t>
      </w:r>
      <w:r>
        <w:rPr>
          <w:rFonts w:hint="eastAsia"/>
        </w:rPr>
        <w:t>，行结束</w:t>
      </w:r>
      <w:proofErr w:type="spellStart"/>
      <w:r>
        <w:rPr>
          <w:rFonts w:hint="eastAsia"/>
        </w:rPr>
        <w:t>C</w:t>
      </w:r>
      <w:r>
        <w:t>RLF</w:t>
      </w:r>
      <w:proofErr w:type="spellEnd"/>
      <w:r>
        <w:rPr>
          <w:rFonts w:hint="eastAsia"/>
        </w:rPr>
        <w:t>。</w:t>
      </w:r>
    </w:p>
    <w:p w:rsidR="00B13B95" w:rsidRDefault="00B13B95" w:rsidP="00B13B95">
      <w:pPr>
        <w:pStyle w:val="a0"/>
      </w:pPr>
      <w:r>
        <w:rPr>
          <w:noProof/>
        </w:rPr>
        <w:lastRenderedPageBreak/>
        <w:drawing>
          <wp:inline distT="0" distB="0" distL="0" distR="0" wp14:anchorId="6FE86404" wp14:editId="53E3968F">
            <wp:extent cx="5278120" cy="15944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95" w:rsidRDefault="00B13B95" w:rsidP="00B13B95">
      <w:pPr>
        <w:pStyle w:val="a0"/>
      </w:pPr>
    </w:p>
    <w:p w:rsidR="00B13B95" w:rsidRDefault="00B13B95" w:rsidP="00B13B95">
      <w:pPr>
        <w:pStyle w:val="a0"/>
      </w:pPr>
      <w:r>
        <w:rPr>
          <w:rFonts w:hint="eastAsia"/>
        </w:rPr>
        <w:t>典型的响应头：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3696"/>
        <w:gridCol w:w="2768"/>
      </w:tblGrid>
      <w:tr w:rsidR="00B13B95" w:rsidTr="00B13B95">
        <w:tc>
          <w:tcPr>
            <w:tcW w:w="1838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头</w:t>
            </w:r>
            <w:r>
              <w:rPr>
                <w:rFonts w:hint="eastAsia"/>
              </w:rPr>
              <w:t>key</w:t>
            </w:r>
          </w:p>
        </w:tc>
        <w:tc>
          <w:tcPr>
            <w:tcW w:w="3696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意义</w:t>
            </w:r>
          </w:p>
        </w:tc>
        <w:tc>
          <w:tcPr>
            <w:tcW w:w="2768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典型值</w:t>
            </w:r>
          </w:p>
        </w:tc>
      </w:tr>
      <w:tr w:rsidR="00B13B95" w:rsidTr="00B13B95">
        <w:tc>
          <w:tcPr>
            <w:tcW w:w="1838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ontent-Type</w:t>
            </w:r>
          </w:p>
        </w:tc>
        <w:tc>
          <w:tcPr>
            <w:tcW w:w="3696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响应主体类型，比如是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，还是图片</w:t>
            </w:r>
            <w:r w:rsidR="00EC24F6">
              <w:rPr>
                <w:rFonts w:hint="eastAsia"/>
              </w:rPr>
              <w:t>。如果需要响应其他类型，例如图片，则需要控制该响应头告知浏览器。</w:t>
            </w:r>
          </w:p>
        </w:tc>
        <w:tc>
          <w:tcPr>
            <w:tcW w:w="2768" w:type="dxa"/>
          </w:tcPr>
          <w:p w:rsidR="00B13B95" w:rsidRDefault="00B13B95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text/html; charset=</w:t>
            </w:r>
            <w:proofErr w:type="spellStart"/>
            <w:r>
              <w:rPr>
                <w:rFonts w:ascii="Consolas" w:hAnsi="Consolas"/>
                <w:color w:val="222222"/>
                <w:sz w:val="18"/>
                <w:szCs w:val="18"/>
              </w:rPr>
              <w:t>utf</w:t>
            </w:r>
            <w:proofErr w:type="spellEnd"/>
            <w:r>
              <w:rPr>
                <w:rFonts w:ascii="Consolas" w:hAnsi="Consolas"/>
                <w:color w:val="222222"/>
                <w:sz w:val="18"/>
                <w:szCs w:val="18"/>
              </w:rPr>
              <w:t>-8</w:t>
            </w:r>
          </w:p>
        </w:tc>
      </w:tr>
      <w:tr w:rsidR="00B13B95" w:rsidTr="00B13B95">
        <w:tc>
          <w:tcPr>
            <w:tcW w:w="1838" w:type="dxa"/>
          </w:tcPr>
          <w:p w:rsidR="00B13B95" w:rsidRDefault="00CF0DA2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Conte</w:t>
            </w:r>
            <w:r>
              <w:t>nt-Length</w:t>
            </w:r>
          </w:p>
        </w:tc>
        <w:tc>
          <w:tcPr>
            <w:tcW w:w="3696" w:type="dxa"/>
          </w:tcPr>
          <w:p w:rsidR="00B13B95" w:rsidRDefault="00CF0DA2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响应主体长度。字节单位</w:t>
            </w:r>
          </w:p>
        </w:tc>
        <w:tc>
          <w:tcPr>
            <w:tcW w:w="2768" w:type="dxa"/>
          </w:tcPr>
          <w:p w:rsidR="00B13B95" w:rsidRDefault="00CF0DA2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34</w:t>
            </w:r>
          </w:p>
        </w:tc>
      </w:tr>
      <w:tr w:rsidR="00B13B95" w:rsidTr="00B13B95">
        <w:tc>
          <w:tcPr>
            <w:tcW w:w="1838" w:type="dxa"/>
          </w:tcPr>
          <w:p w:rsidR="00B13B95" w:rsidRDefault="00D14E1E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3696" w:type="dxa"/>
          </w:tcPr>
          <w:p w:rsidR="00B13B95" w:rsidRDefault="00D14E1E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响应时间。使用的</w:t>
            </w:r>
            <w:r>
              <w:rPr>
                <w:rFonts w:hint="eastAsia"/>
              </w:rPr>
              <w:t>GMT</w:t>
            </w:r>
            <w:r>
              <w:rPr>
                <w:rFonts w:hint="eastAsia"/>
              </w:rPr>
              <w:t>（格林威治平时）时间表示。</w:t>
            </w:r>
          </w:p>
        </w:tc>
        <w:tc>
          <w:tcPr>
            <w:tcW w:w="2768" w:type="dxa"/>
          </w:tcPr>
          <w:p w:rsidR="00B13B95" w:rsidRDefault="00387CDD" w:rsidP="00B13B95">
            <w:pPr>
              <w:pStyle w:val="a0"/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Thu, 22 Nov 2018 01:16:15 GMT</w:t>
            </w:r>
          </w:p>
        </w:tc>
      </w:tr>
    </w:tbl>
    <w:p w:rsidR="00B13B95" w:rsidRDefault="00B13B95" w:rsidP="00B13B95">
      <w:pPr>
        <w:pStyle w:val="a0"/>
      </w:pPr>
    </w:p>
    <w:p w:rsidR="003D3D82" w:rsidRDefault="003D3D82" w:rsidP="00B13B95">
      <w:pPr>
        <w:pStyle w:val="a0"/>
      </w:pPr>
      <w:r>
        <w:rPr>
          <w:rFonts w:hint="eastAsia"/>
        </w:rPr>
        <w:t>通过响应写对象，完成响应头的操作：</w:t>
      </w:r>
    </w:p>
    <w:p w:rsidR="003D3D82" w:rsidRDefault="009C6F09" w:rsidP="00B13B95">
      <w:pPr>
        <w:pStyle w:val="a0"/>
      </w:pPr>
      <w:r>
        <w:rPr>
          <w:rFonts w:hint="eastAsia"/>
        </w:rPr>
        <w:t>演示：</w:t>
      </w:r>
    </w:p>
    <w:p w:rsidR="00B81205" w:rsidRDefault="00B81205" w:rsidP="007704FC">
      <w:pPr>
        <w:pStyle w:val="3"/>
      </w:pPr>
      <w:r>
        <w:rPr>
          <w:rFonts w:hint="eastAsia"/>
        </w:rPr>
        <w:t>响应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B81205" w:rsidRDefault="00B145A4" w:rsidP="00B13B95">
      <w:pPr>
        <w:pStyle w:val="a0"/>
      </w:pPr>
      <w:r>
        <w:rPr>
          <w:noProof/>
        </w:rPr>
        <w:drawing>
          <wp:inline distT="0" distB="0" distL="0" distR="0" wp14:anchorId="780D68C3" wp14:editId="20D0A0DE">
            <wp:extent cx="5278120" cy="11766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D" w:rsidRDefault="00CC031D" w:rsidP="00B13B95">
      <w:pPr>
        <w:pStyle w:val="a0"/>
        <w:rPr>
          <w:rFonts w:hint="eastAsia"/>
        </w:rPr>
      </w:pPr>
      <w:r>
        <w:rPr>
          <w:rFonts w:hint="eastAsia"/>
        </w:rPr>
        <w:t>若没有设置响应头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Contnt</w:t>
      </w:r>
      <w:proofErr w:type="spellEnd"/>
      <w:r>
        <w:rPr>
          <w:rFonts w:hint="eastAsia"/>
        </w:rPr>
        <w:t>-Type</w:t>
      </w:r>
      <w:r>
        <w:rPr>
          <w:rFonts w:hint="eastAsia"/>
        </w:rPr>
        <w:t>：</w:t>
      </w:r>
    </w:p>
    <w:p w:rsidR="003E2435" w:rsidRDefault="003E2435" w:rsidP="00B13B95">
      <w:pPr>
        <w:pStyle w:val="a0"/>
      </w:pPr>
      <w:r>
        <w:rPr>
          <w:noProof/>
        </w:rPr>
        <w:drawing>
          <wp:inline distT="0" distB="0" distL="0" distR="0" wp14:anchorId="209A0F01" wp14:editId="1A988CF2">
            <wp:extent cx="5278120" cy="8553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9" w:rsidRDefault="00B224B9" w:rsidP="00B13B95">
      <w:pPr>
        <w:pStyle w:val="a0"/>
      </w:pPr>
      <w:r>
        <w:rPr>
          <w:rFonts w:hint="eastAsia"/>
        </w:rPr>
        <w:lastRenderedPageBreak/>
        <w:t>可见，浏览器是依据</w:t>
      </w:r>
      <w:r>
        <w:rPr>
          <w:rFonts w:hint="eastAsia"/>
        </w:rPr>
        <w:t xml:space="preserve"> </w:t>
      </w:r>
      <w:r>
        <w:rPr>
          <w:rFonts w:hint="eastAsia"/>
        </w:rPr>
        <w:t>响应头中的</w:t>
      </w:r>
      <w:r>
        <w:rPr>
          <w:rFonts w:hint="eastAsia"/>
        </w:rPr>
        <w:t>Content-Type</w:t>
      </w:r>
      <w:r>
        <w:rPr>
          <w:rFonts w:hint="eastAsia"/>
        </w:rPr>
        <w:t>来</w:t>
      </w:r>
      <w:r w:rsidR="006C49DD">
        <w:rPr>
          <w:rFonts w:hint="eastAsia"/>
        </w:rPr>
        <w:t>确定主体的内容类型的。</w:t>
      </w:r>
    </w:p>
    <w:p w:rsidR="005A4ACF" w:rsidRDefault="005A4ACF" w:rsidP="00B13B95">
      <w:pPr>
        <w:pStyle w:val="a0"/>
      </w:pPr>
    </w:p>
    <w:p w:rsidR="005A4ACF" w:rsidRDefault="005A4ACF" w:rsidP="0005408C">
      <w:pPr>
        <w:pStyle w:val="3"/>
      </w:pPr>
      <w:r>
        <w:rPr>
          <w:rFonts w:hint="eastAsia"/>
        </w:rPr>
        <w:t>响应图片</w:t>
      </w:r>
    </w:p>
    <w:p w:rsidR="005A4ACF" w:rsidRDefault="005A4ACF" w:rsidP="00B13B95">
      <w:pPr>
        <w:pStyle w:val="a0"/>
        <w:rPr>
          <w:rFonts w:hint="eastAsia"/>
        </w:rPr>
      </w:pPr>
      <w:r>
        <w:rPr>
          <w:rFonts w:hint="eastAsia"/>
        </w:rPr>
        <w:t>（如果图像是由</w:t>
      </w:r>
      <w:r>
        <w:rPr>
          <w:rFonts w:hint="eastAsia"/>
        </w:rPr>
        <w:t>Go</w:t>
      </w:r>
      <w:r>
        <w:rPr>
          <w:rFonts w:hint="eastAsia"/>
        </w:rPr>
        <w:t>语言生成的，例如验证码）</w:t>
      </w:r>
    </w:p>
    <w:p w:rsidR="009C6F09" w:rsidRDefault="006F27D6" w:rsidP="00B13B95">
      <w:pPr>
        <w:pStyle w:val="a0"/>
      </w:pPr>
      <w:r>
        <w:rPr>
          <w:rFonts w:hint="eastAsia"/>
        </w:rPr>
        <w:t>演示，读取一个图片文件内容，输出到浏览器端。</w:t>
      </w:r>
    </w:p>
    <w:p w:rsidR="00EC03FC" w:rsidRDefault="00EC03FC" w:rsidP="00EC03FC">
      <w:pPr>
        <w:pStyle w:val="a0"/>
        <w:rPr>
          <w:rFonts w:hint="eastAsia"/>
        </w:rPr>
      </w:pPr>
      <w:r>
        <w:rPr>
          <w:rFonts w:hint="eastAsia"/>
        </w:rPr>
        <w:t>（注意，仅仅是个演示，</w:t>
      </w:r>
      <w:r>
        <w:rPr>
          <w:rFonts w:hint="eastAsia"/>
        </w:rPr>
        <w:t>Go</w:t>
      </w:r>
      <w:r>
        <w:rPr>
          <w:rFonts w:hint="eastAsia"/>
        </w:rPr>
        <w:t>的响应写操作时，会自动识别响应主体的内容类型，设置</w:t>
      </w:r>
      <w:r>
        <w:rPr>
          <w:rFonts w:hint="eastAsia"/>
        </w:rPr>
        <w:t>Content-Type</w:t>
      </w:r>
      <w:r>
        <w:rPr>
          <w:rFonts w:hint="eastAsia"/>
        </w:rPr>
        <w:t>。本例中，即使没有设置</w:t>
      </w:r>
      <w:r>
        <w:rPr>
          <w:rFonts w:hint="eastAsia"/>
        </w:rPr>
        <w:t>Content-Type</w:t>
      </w:r>
      <w:r>
        <w:rPr>
          <w:rFonts w:hint="eastAsia"/>
        </w:rPr>
        <w:t>，也会被识别为图片。建议，如果明确响应类型，告知浏览器。）</w:t>
      </w:r>
    </w:p>
    <w:p w:rsidR="00D66E14" w:rsidRDefault="00D66E14" w:rsidP="00B13B95">
      <w:pPr>
        <w:pStyle w:val="a0"/>
      </w:pPr>
      <w:r>
        <w:rPr>
          <w:noProof/>
        </w:rPr>
        <w:drawing>
          <wp:inline distT="0" distB="0" distL="0" distR="0" wp14:anchorId="28312754" wp14:editId="0FEE0DB4">
            <wp:extent cx="5278120" cy="6883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B6" w:rsidRDefault="00E869B6" w:rsidP="00B13B95">
      <w:pPr>
        <w:pStyle w:val="a0"/>
      </w:pPr>
      <w:r>
        <w:rPr>
          <w:noProof/>
        </w:rPr>
        <w:drawing>
          <wp:inline distT="0" distB="0" distL="0" distR="0" wp14:anchorId="5D0C0B0B" wp14:editId="764CB5C7">
            <wp:extent cx="5278120" cy="21012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1F" w:rsidRDefault="00E3751F" w:rsidP="00B13B95">
      <w:pPr>
        <w:pStyle w:val="a0"/>
      </w:pPr>
      <w:r>
        <w:rPr>
          <w:rFonts w:hint="eastAsia"/>
        </w:rPr>
        <w:t>若还是使用</w:t>
      </w:r>
      <w:r>
        <w:rPr>
          <w:rFonts w:hint="eastAsia"/>
        </w:rPr>
        <w:t>t</w:t>
      </w:r>
      <w:r>
        <w:t>ext/h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这个类型，则浏览器将图像内容解析为</w:t>
      </w:r>
      <w:r>
        <w:rPr>
          <w:rFonts w:hint="eastAsia"/>
        </w:rPr>
        <w:t>html</w:t>
      </w:r>
      <w:r>
        <w:rPr>
          <w:rFonts w:hint="eastAsia"/>
        </w:rPr>
        <w:t>代码（字符串），会出现乱码：</w:t>
      </w:r>
    </w:p>
    <w:p w:rsidR="0080037B" w:rsidRDefault="0080037B" w:rsidP="00B13B95">
      <w:pPr>
        <w:pStyle w:val="a0"/>
        <w:rPr>
          <w:rFonts w:hint="eastAsia"/>
        </w:rPr>
      </w:pPr>
      <w:r>
        <w:rPr>
          <w:rFonts w:hint="eastAsia"/>
        </w:rPr>
        <w:t>（注意，仅仅是个演示，</w:t>
      </w:r>
      <w:r>
        <w:rPr>
          <w:rFonts w:hint="eastAsia"/>
        </w:rPr>
        <w:t>Go</w:t>
      </w:r>
      <w:r>
        <w:rPr>
          <w:rFonts w:hint="eastAsia"/>
        </w:rPr>
        <w:t>的响应写操作时，会自动识别响应主体的内容类型，设置</w:t>
      </w:r>
      <w:r>
        <w:rPr>
          <w:rFonts w:hint="eastAsia"/>
        </w:rPr>
        <w:t>Content-Type</w:t>
      </w:r>
      <w:r>
        <w:rPr>
          <w:rFonts w:hint="eastAsia"/>
        </w:rPr>
        <w:t>。本例中，即使没有设置</w:t>
      </w:r>
      <w:r>
        <w:rPr>
          <w:rFonts w:hint="eastAsia"/>
        </w:rPr>
        <w:t>Content-Type</w:t>
      </w:r>
      <w:r>
        <w:rPr>
          <w:rFonts w:hint="eastAsia"/>
        </w:rPr>
        <w:t>，也会被识别为图片。）</w:t>
      </w:r>
    </w:p>
    <w:p w:rsidR="00DD4787" w:rsidRDefault="00DD4787" w:rsidP="00B13B95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7BE01D73" wp14:editId="7BB0D18A">
            <wp:extent cx="5278120" cy="7308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1F" w:rsidRDefault="00E3751F" w:rsidP="00B13B95">
      <w:pPr>
        <w:pStyle w:val="a0"/>
      </w:pPr>
      <w:r>
        <w:rPr>
          <w:noProof/>
        </w:rPr>
        <w:drawing>
          <wp:inline distT="0" distB="0" distL="0" distR="0" wp14:anchorId="03DE218C" wp14:editId="599A885F">
            <wp:extent cx="5278120" cy="134493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3F" w:rsidRDefault="0093483F" w:rsidP="00B13B95">
      <w:pPr>
        <w:pStyle w:val="a0"/>
      </w:pPr>
    </w:p>
    <w:p w:rsidR="0093483F" w:rsidRDefault="0093483F" w:rsidP="00D250E4">
      <w:pPr>
        <w:pStyle w:val="3"/>
      </w:pPr>
      <w:r>
        <w:rPr>
          <w:rFonts w:hint="eastAsia"/>
        </w:rPr>
        <w:t>重定向</w:t>
      </w:r>
      <w:r w:rsidR="006A3AF1">
        <w:rPr>
          <w:rFonts w:hint="eastAsia"/>
        </w:rPr>
        <w:t>，告知浏览器，请求新的</w:t>
      </w:r>
      <w:r w:rsidR="006A3AF1">
        <w:rPr>
          <w:rFonts w:hint="eastAsia"/>
        </w:rPr>
        <w:t>URL</w:t>
      </w:r>
    </w:p>
    <w:p w:rsidR="006A3AF1" w:rsidRDefault="006A3AF1" w:rsidP="00B13B95">
      <w:pPr>
        <w:pStyle w:val="a0"/>
      </w:pPr>
      <w:r>
        <w:rPr>
          <w:rFonts w:hint="eastAsia"/>
        </w:rPr>
        <w:t>语法上，使用</w:t>
      </w:r>
      <w:proofErr w:type="spellStart"/>
      <w:r>
        <w:rPr>
          <w:rFonts w:hint="eastAsia"/>
        </w:rPr>
        <w:t>http</w:t>
      </w:r>
      <w:r>
        <w:t>.Redirect</w:t>
      </w:r>
      <w:proofErr w:type="spellEnd"/>
      <w:r>
        <w:t>()</w:t>
      </w:r>
      <w:r>
        <w:rPr>
          <w:rFonts w:hint="eastAsia"/>
        </w:rPr>
        <w:t>函数实现的：</w:t>
      </w:r>
    </w:p>
    <w:p w:rsidR="006A3AF1" w:rsidRDefault="006A3AF1" w:rsidP="00B13B95">
      <w:pPr>
        <w:pStyle w:val="a0"/>
      </w:pPr>
      <w:proofErr w:type="spellStart"/>
      <w:r w:rsidRPr="006A3AF1">
        <w:t>func</w:t>
      </w:r>
      <w:proofErr w:type="spellEnd"/>
      <w:r w:rsidRPr="006A3AF1">
        <w:t xml:space="preserve"> </w:t>
      </w:r>
      <w:proofErr w:type="gramStart"/>
      <w:r w:rsidRPr="006A3AF1">
        <w:t>Redirect(</w:t>
      </w:r>
      <w:proofErr w:type="gramEnd"/>
      <w:r w:rsidRPr="006A3AF1">
        <w:t xml:space="preserve">w </w:t>
      </w:r>
      <w:proofErr w:type="spellStart"/>
      <w:r w:rsidRPr="006A3AF1">
        <w:t>ResponseWriter</w:t>
      </w:r>
      <w:proofErr w:type="spellEnd"/>
      <w:r w:rsidRPr="006A3AF1">
        <w:t xml:space="preserve">, r *Request, </w:t>
      </w:r>
      <w:proofErr w:type="spellStart"/>
      <w:r w:rsidRPr="006A3AF1">
        <w:t>url</w:t>
      </w:r>
      <w:proofErr w:type="spellEnd"/>
      <w:r w:rsidRPr="006A3AF1">
        <w:t xml:space="preserve"> string, code int)</w:t>
      </w:r>
    </w:p>
    <w:p w:rsidR="006A3AF1" w:rsidRDefault="006A3AF1" w:rsidP="00B13B95">
      <w:pPr>
        <w:pStyle w:val="a0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，目标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，响应状态码，通常是</w:t>
      </w:r>
      <w:r>
        <w:rPr>
          <w:rFonts w:hint="eastAsia"/>
        </w:rPr>
        <w:t>3</w:t>
      </w:r>
      <w:r>
        <w:t>01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t>02</w:t>
      </w:r>
    </w:p>
    <w:p w:rsidR="00685710" w:rsidRDefault="00685710" w:rsidP="00B13B95">
      <w:pPr>
        <w:pStyle w:val="a0"/>
      </w:pPr>
      <w:r>
        <w:rPr>
          <w:rFonts w:hint="eastAsia"/>
        </w:rPr>
        <w:t>演示：</w:t>
      </w:r>
    </w:p>
    <w:p w:rsidR="001E1986" w:rsidRDefault="001E1986" w:rsidP="00B13B95">
      <w:pPr>
        <w:pStyle w:val="a0"/>
      </w:pPr>
      <w:r>
        <w:rPr>
          <w:rFonts w:hint="eastAsia"/>
        </w:rPr>
        <w:t>通过响应头</w:t>
      </w:r>
      <w:r>
        <w:rPr>
          <w:rFonts w:hint="eastAsia"/>
        </w:rPr>
        <w:t xml:space="preserve"> Location</w:t>
      </w:r>
      <w:r>
        <w:t xml:space="preserve"> </w:t>
      </w:r>
      <w:r>
        <w:rPr>
          <w:rFonts w:hint="eastAsia"/>
        </w:rPr>
        <w:t>告知浏览器重定向的目标的。</w:t>
      </w:r>
    </w:p>
    <w:p w:rsidR="001E1986" w:rsidRDefault="001E1986" w:rsidP="00B13B95">
      <w:pPr>
        <w:pStyle w:val="a0"/>
      </w:pPr>
      <w:r>
        <w:rPr>
          <w:rFonts w:hint="eastAsia"/>
        </w:rPr>
        <w:t>通过响应状态码，来告知浏览器，请求的资源被移动了。</w:t>
      </w:r>
    </w:p>
    <w:p w:rsidR="0048175C" w:rsidRDefault="0048175C" w:rsidP="00B13B95">
      <w:pPr>
        <w:pStyle w:val="a0"/>
        <w:rPr>
          <w:rFonts w:hint="eastAsia"/>
        </w:rPr>
      </w:pPr>
      <w:r>
        <w:rPr>
          <w:rFonts w:hint="eastAsia"/>
        </w:rPr>
        <w:t>浏览器通过以上两个信息，对新地址发出请求。</w:t>
      </w:r>
    </w:p>
    <w:p w:rsidR="00685710" w:rsidRDefault="001E1986" w:rsidP="00B13B95">
      <w:pPr>
        <w:pStyle w:val="a0"/>
      </w:pPr>
      <w:r>
        <w:rPr>
          <w:noProof/>
        </w:rPr>
        <w:drawing>
          <wp:inline distT="0" distB="0" distL="0" distR="0" wp14:anchorId="411A370C" wp14:editId="127266F2">
            <wp:extent cx="5278120" cy="207454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09" w:rsidRDefault="00161409" w:rsidP="00B13B95">
      <w:pPr>
        <w:pStyle w:val="a0"/>
      </w:pPr>
    </w:p>
    <w:p w:rsidR="00161409" w:rsidRDefault="00161409" w:rsidP="00B13B95">
      <w:pPr>
        <w:pStyle w:val="a0"/>
      </w:pPr>
    </w:p>
    <w:p w:rsidR="00161409" w:rsidRDefault="00161409" w:rsidP="00B13B95">
      <w:pPr>
        <w:pStyle w:val="a0"/>
        <w:rPr>
          <w:rFonts w:hint="eastAsia"/>
        </w:rPr>
      </w:pPr>
      <w:r>
        <w:rPr>
          <w:rFonts w:hint="eastAsia"/>
        </w:rPr>
        <w:t>响应行，使用空行结束！</w:t>
      </w:r>
    </w:p>
    <w:p w:rsidR="00161409" w:rsidRDefault="00161409" w:rsidP="00161409">
      <w:pPr>
        <w:pStyle w:val="2"/>
      </w:pPr>
      <w:r>
        <w:rPr>
          <w:rFonts w:hint="eastAsia"/>
        </w:rPr>
        <w:t>响应主体</w:t>
      </w:r>
    </w:p>
    <w:p w:rsidR="00161409" w:rsidRDefault="00333704" w:rsidP="00161409">
      <w:pPr>
        <w:pStyle w:val="a0"/>
      </w:pPr>
      <w:r>
        <w:rPr>
          <w:rFonts w:hint="eastAsia"/>
        </w:rPr>
        <w:t>可以是</w:t>
      </w:r>
      <w:r>
        <w:rPr>
          <w:rFonts w:hint="eastAsia"/>
        </w:rPr>
        <w:t>HTML</w:t>
      </w:r>
      <w:r>
        <w:rPr>
          <w:rFonts w:hint="eastAsia"/>
        </w:rPr>
        <w:t>，最常见的，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，图像内容，都是常见的响应主体。</w:t>
      </w:r>
    </w:p>
    <w:p w:rsidR="00333704" w:rsidRDefault="00DB773F" w:rsidP="00161409">
      <w:pPr>
        <w:pStyle w:val="a0"/>
      </w:pPr>
      <w:proofErr w:type="spellStart"/>
      <w:r>
        <w:rPr>
          <w:rFonts w:hint="eastAsia"/>
        </w:rPr>
        <w:t>HTML</w:t>
      </w:r>
      <w:r>
        <w:t>,CSS</w:t>
      </w:r>
      <w:proofErr w:type="spellEnd"/>
      <w:r>
        <w:t xml:space="preserve">, </w:t>
      </w:r>
      <w:r>
        <w:rPr>
          <w:rFonts w:hint="eastAsia"/>
        </w:rPr>
        <w:t>都是特定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的字符串。</w:t>
      </w:r>
    </w:p>
    <w:p w:rsidR="00DB773F" w:rsidRDefault="00DB773F" w:rsidP="00161409">
      <w:pPr>
        <w:pStyle w:val="a0"/>
      </w:pPr>
      <w:r>
        <w:rPr>
          <w:rFonts w:hint="eastAsia"/>
        </w:rPr>
        <w:t>在响应时，数据形式的字符串：</w:t>
      </w:r>
    </w:p>
    <w:p w:rsidR="00DB773F" w:rsidRDefault="00DB773F" w:rsidP="00381BC5">
      <w:pPr>
        <w:pStyle w:val="a0"/>
        <w:rPr>
          <w:rFonts w:hint="eastAsia"/>
        </w:rPr>
      </w:pPr>
      <w:r>
        <w:rPr>
          <w:rFonts w:hint="eastAsia"/>
        </w:rPr>
        <w:t>J</w:t>
      </w:r>
      <w:r>
        <w:t>SON, XML</w:t>
      </w:r>
    </w:p>
    <w:p w:rsidR="00BA51F3" w:rsidRDefault="00BA51F3" w:rsidP="00161409">
      <w:pPr>
        <w:pStyle w:val="a0"/>
      </w:pPr>
      <w:r>
        <w:rPr>
          <w:rFonts w:hint="eastAsia"/>
        </w:rPr>
        <w:t>核心操作，就是在处理响应主体。</w:t>
      </w:r>
    </w:p>
    <w:p w:rsidR="00BA51F3" w:rsidRDefault="00135A47" w:rsidP="00161409">
      <w:pPr>
        <w:pStyle w:val="a0"/>
      </w:pPr>
      <w:r>
        <w:rPr>
          <w:noProof/>
        </w:rPr>
        <w:drawing>
          <wp:inline distT="0" distB="0" distL="0" distR="0" wp14:anchorId="4CFCCE31" wp14:editId="5AFA6D65">
            <wp:extent cx="5278120" cy="196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2" w:rsidRDefault="007D6942" w:rsidP="00161409">
      <w:pPr>
        <w:pStyle w:val="a0"/>
      </w:pPr>
    </w:p>
    <w:p w:rsidR="007D6942" w:rsidRDefault="007D6942" w:rsidP="00161409">
      <w:pPr>
        <w:pStyle w:val="a0"/>
      </w:pPr>
      <w:r>
        <w:rPr>
          <w:rFonts w:hint="eastAsia"/>
        </w:rPr>
        <w:t>在做</w:t>
      </w:r>
      <w:r>
        <w:rPr>
          <w:rFonts w:hint="eastAsia"/>
        </w:rPr>
        <w:t>web</w:t>
      </w:r>
      <w:r>
        <w:rPr>
          <w:rFonts w:hint="eastAsia"/>
        </w:rPr>
        <w:t>项目时，通常分两类：</w:t>
      </w:r>
    </w:p>
    <w:p w:rsidR="007D6942" w:rsidRDefault="007D6942" w:rsidP="00161409">
      <w:pPr>
        <w:pStyle w:val="a0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数据接口类</w:t>
      </w:r>
      <w:r w:rsidR="0049249F">
        <w:rPr>
          <w:rFonts w:hint="eastAsia"/>
        </w:rPr>
        <w:t>。响应内容为</w:t>
      </w:r>
      <w:r w:rsidR="0049249F">
        <w:rPr>
          <w:rFonts w:hint="eastAsia"/>
        </w:rPr>
        <w:t>JSON</w:t>
      </w:r>
      <w:r w:rsidR="0049249F">
        <w:rPr>
          <w:rFonts w:hint="eastAsia"/>
        </w:rPr>
        <w:t>，</w:t>
      </w:r>
      <w:r w:rsidR="0049249F">
        <w:rPr>
          <w:rFonts w:hint="eastAsia"/>
        </w:rPr>
        <w:t xml:space="preserve"> XML </w:t>
      </w:r>
      <w:r w:rsidR="0049249F">
        <w:rPr>
          <w:rFonts w:hint="eastAsia"/>
        </w:rPr>
        <w:t>纯粹的数据编码。前后端程序中（独立前端，手机</w:t>
      </w:r>
      <w:r w:rsidR="0049249F">
        <w:rPr>
          <w:rFonts w:hint="eastAsia"/>
        </w:rPr>
        <w:t>app</w:t>
      </w:r>
      <w:r w:rsidR="0049249F">
        <w:rPr>
          <w:rFonts w:hint="eastAsia"/>
        </w:rPr>
        <w:t>），</w:t>
      </w:r>
      <w:r w:rsidR="0049249F">
        <w:rPr>
          <w:rFonts w:hint="eastAsia"/>
        </w:rPr>
        <w:t>Go</w:t>
      </w:r>
      <w:r w:rsidR="0049249F">
        <w:rPr>
          <w:rFonts w:hint="eastAsia"/>
        </w:rPr>
        <w:t>服务器程序，仅仅需要提供数据接口。</w:t>
      </w:r>
    </w:p>
    <w:p w:rsidR="007D6942" w:rsidRDefault="007D6942" w:rsidP="00161409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展示类。响应</w:t>
      </w:r>
      <w:r>
        <w:rPr>
          <w:rFonts w:hint="eastAsia"/>
        </w:rPr>
        <w:t>HTML</w:t>
      </w:r>
      <w:r>
        <w:rPr>
          <w:rFonts w:hint="eastAsia"/>
        </w:rPr>
        <w:t>就可以。通常会使用模板引擎，完成</w:t>
      </w:r>
      <w:r>
        <w:rPr>
          <w:rFonts w:hint="eastAsia"/>
        </w:rPr>
        <w:t>HTML</w:t>
      </w:r>
      <w:r>
        <w:rPr>
          <w:rFonts w:hint="eastAsia"/>
        </w:rPr>
        <w:t>处理展示。（做了</w:t>
      </w:r>
      <w:proofErr w:type="gramStart"/>
      <w:r>
        <w:rPr>
          <w:rFonts w:hint="eastAsia"/>
        </w:rPr>
        <w:t>波可以</w:t>
      </w:r>
      <w:proofErr w:type="gramEnd"/>
      <w:r>
        <w:rPr>
          <w:rFonts w:hint="eastAsia"/>
        </w:rPr>
        <w:t>项目类似）</w:t>
      </w:r>
    </w:p>
    <w:p w:rsidR="00481396" w:rsidRDefault="00481396" w:rsidP="00161409">
      <w:pPr>
        <w:pStyle w:val="a0"/>
      </w:pPr>
    </w:p>
    <w:p w:rsidR="00481396" w:rsidRDefault="00481396" w:rsidP="00161409">
      <w:pPr>
        <w:pStyle w:val="a0"/>
      </w:pPr>
    </w:p>
    <w:p w:rsidR="00481396" w:rsidRDefault="00481396" w:rsidP="00481396">
      <w:pPr>
        <w:pStyle w:val="2"/>
      </w:pPr>
      <w:r>
        <w:rPr>
          <w:rFonts w:hint="eastAsia"/>
        </w:rPr>
        <w:t>响应头，</w:t>
      </w:r>
      <w:r w:rsidR="0095527E">
        <w:rPr>
          <w:rFonts w:hint="eastAsia"/>
        </w:rPr>
        <w:t>先于</w:t>
      </w:r>
      <w:r>
        <w:rPr>
          <w:rFonts w:hint="eastAsia"/>
        </w:rPr>
        <w:t>响应主体发送</w:t>
      </w:r>
    </w:p>
    <w:p w:rsidR="0095527E" w:rsidRDefault="0095527E" w:rsidP="0095527E">
      <w:pPr>
        <w:pStyle w:val="a0"/>
      </w:pPr>
      <w:r>
        <w:rPr>
          <w:rFonts w:hint="eastAsia"/>
        </w:rPr>
        <w:t>响应头</w:t>
      </w:r>
    </w:p>
    <w:p w:rsidR="0095527E" w:rsidRDefault="0095527E" w:rsidP="0095527E">
      <w:pPr>
        <w:pStyle w:val="a0"/>
      </w:pPr>
      <w:r>
        <w:rPr>
          <w:rFonts w:hint="eastAsia"/>
        </w:rPr>
        <w:t>空行</w:t>
      </w:r>
    </w:p>
    <w:p w:rsidR="0095527E" w:rsidRDefault="0095527E" w:rsidP="0095527E">
      <w:pPr>
        <w:pStyle w:val="a0"/>
      </w:pPr>
      <w:r>
        <w:rPr>
          <w:rFonts w:hint="eastAsia"/>
        </w:rPr>
        <w:t>响应主体</w:t>
      </w:r>
    </w:p>
    <w:p w:rsidR="009943EF" w:rsidRDefault="009943EF" w:rsidP="0095527E">
      <w:pPr>
        <w:pStyle w:val="a0"/>
      </w:pPr>
    </w:p>
    <w:p w:rsidR="009943EF" w:rsidRDefault="009943EF" w:rsidP="0095527E">
      <w:pPr>
        <w:pStyle w:val="a0"/>
      </w:pPr>
      <w:r>
        <w:rPr>
          <w:rFonts w:hint="eastAsia"/>
        </w:rPr>
        <w:t>语法上，调用了</w:t>
      </w:r>
      <w:proofErr w:type="spellStart"/>
      <w:r>
        <w:rPr>
          <w:rFonts w:hint="eastAsia"/>
        </w:rPr>
        <w:t>w.</w:t>
      </w:r>
      <w:r>
        <w:t>Write</w:t>
      </w:r>
      <w:proofErr w:type="spellEnd"/>
      <w:r>
        <w:t>()</w:t>
      </w:r>
      <w:r>
        <w:rPr>
          <w:rFonts w:hint="eastAsia"/>
        </w:rPr>
        <w:t>函数，意味着开始处理响应主体，此时会自动结束响应头的发送。</w:t>
      </w:r>
    </w:p>
    <w:p w:rsidR="009943EF" w:rsidRDefault="009943EF" w:rsidP="0095527E">
      <w:pPr>
        <w:pStyle w:val="a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.Write</w:t>
      </w:r>
      <w:proofErr w:type="spellEnd"/>
      <w:r>
        <w:t>()</w:t>
      </w:r>
      <w:r>
        <w:rPr>
          <w:rFonts w:hint="eastAsia"/>
        </w:rPr>
        <w:t>后，调用的响应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>函数，是没有意义的。</w:t>
      </w:r>
    </w:p>
    <w:p w:rsidR="009943EF" w:rsidRDefault="000E0DE6" w:rsidP="0095527E">
      <w:pPr>
        <w:pStyle w:val="a0"/>
      </w:pPr>
      <w:r>
        <w:rPr>
          <w:noProof/>
        </w:rPr>
        <w:drawing>
          <wp:inline distT="0" distB="0" distL="0" distR="0" wp14:anchorId="1AA9F6B0" wp14:editId="610BF6FB">
            <wp:extent cx="5278120" cy="8064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1E" w:rsidRDefault="0046501E" w:rsidP="0095527E">
      <w:pPr>
        <w:pStyle w:val="a0"/>
      </w:pPr>
    </w:p>
    <w:p w:rsidR="0046501E" w:rsidRDefault="0046501E" w:rsidP="0095527E">
      <w:pPr>
        <w:pStyle w:val="a0"/>
      </w:pPr>
    </w:p>
    <w:p w:rsidR="0046501E" w:rsidRDefault="003A4314" w:rsidP="0046501E">
      <w:pPr>
        <w:pStyle w:val="1"/>
      </w:pPr>
      <w:r>
        <w:rPr>
          <w:rFonts w:hint="eastAsia"/>
        </w:rPr>
        <w:lastRenderedPageBreak/>
        <w:t>响应</w:t>
      </w:r>
      <w:r w:rsidR="0046501E">
        <w:rPr>
          <w:rFonts w:hint="eastAsia"/>
        </w:rPr>
        <w:t>HTML</w:t>
      </w:r>
      <w:r>
        <w:rPr>
          <w:rFonts w:hint="eastAsia"/>
        </w:rPr>
        <w:t>主体</w:t>
      </w:r>
      <w:r w:rsidR="00B172D0">
        <w:rPr>
          <w:rFonts w:hint="eastAsia"/>
        </w:rPr>
        <w:t>，</w:t>
      </w:r>
      <w:r w:rsidR="0023022F">
        <w:rPr>
          <w:rFonts w:hint="eastAsia"/>
        </w:rPr>
        <w:t>模板引擎</w:t>
      </w:r>
      <w:r w:rsidR="001413D2">
        <w:rPr>
          <w:rFonts w:hint="eastAsia"/>
        </w:rPr>
        <w:t xml:space="preserve"> template</w:t>
      </w:r>
      <w:r w:rsidR="001413D2">
        <w:t xml:space="preserve"> engine</w:t>
      </w:r>
    </w:p>
    <w:p w:rsidR="003A4314" w:rsidRDefault="003A4314" w:rsidP="003A4314">
      <w:pPr>
        <w:rPr>
          <w:rFonts w:hint="eastAsia"/>
        </w:rPr>
      </w:pPr>
    </w:p>
    <w:p w:rsidR="003A4314" w:rsidRDefault="003A4314" w:rsidP="003A4314">
      <w:r>
        <w:rPr>
          <w:rFonts w:hint="eastAsia"/>
        </w:rPr>
        <w:t>做浏览器项目，浏览器需要的</w:t>
      </w:r>
      <w:r>
        <w:rPr>
          <w:rFonts w:hint="eastAsia"/>
        </w:rPr>
        <w:t>HTML</w:t>
      </w:r>
      <w:r>
        <w:rPr>
          <w:rFonts w:hint="eastAsia"/>
        </w:rPr>
        <w:t>代码，服务器需要在响应主体中，使用</w:t>
      </w:r>
      <w:r>
        <w:rPr>
          <w:rFonts w:hint="eastAsia"/>
        </w:rPr>
        <w:t>HTML</w:t>
      </w:r>
      <w:r>
        <w:rPr>
          <w:rFonts w:hint="eastAsia"/>
        </w:rPr>
        <w:t>。</w:t>
      </w:r>
      <w:r>
        <w:rPr>
          <w:rFonts w:hint="eastAsia"/>
          <w:vanish/>
        </w:rPr>
        <w:t>HTML</w:t>
      </w:r>
      <w:r>
        <w:rPr>
          <w:rFonts w:hint="eastAsia"/>
          <w:vanish/>
        </w:rPr>
        <w:t>代码</w:t>
      </w:r>
      <w:r>
        <w:rPr>
          <w:rFonts w:hint="eastAsia"/>
          <w:vanish/>
        </w:rPr>
        <w:t>HTML</w:t>
      </w:r>
      <w:r>
        <w:rPr>
          <w:rFonts w:hint="eastAsia"/>
          <w:vanish/>
        </w:rPr>
        <w:t>代码</w:t>
      </w:r>
    </w:p>
    <w:p w:rsidR="003A4314" w:rsidRDefault="003A4314" w:rsidP="003A4314">
      <w:r>
        <w:rPr>
          <w:rFonts w:hint="eastAsia"/>
        </w:rPr>
        <w:t>但是，</w:t>
      </w:r>
      <w:r>
        <w:rPr>
          <w:rFonts w:hint="eastAsia"/>
        </w:rPr>
        <w:t>HTML</w:t>
      </w:r>
      <w:r>
        <w:rPr>
          <w:rFonts w:hint="eastAsia"/>
        </w:rPr>
        <w:t>是与数据混编的语法：</w:t>
      </w:r>
    </w:p>
    <w:p w:rsidR="008250C2" w:rsidRDefault="003A4314" w:rsidP="003A4314">
      <w:pPr>
        <w:rPr>
          <w:rFonts w:hint="eastAsia"/>
        </w:rPr>
      </w:pPr>
      <w:r>
        <w:rPr>
          <w:rFonts w:hint="eastAsia"/>
        </w:rPr>
        <w:t>纯粹的</w:t>
      </w:r>
      <w:r>
        <w:rPr>
          <w:rFonts w:hint="eastAsia"/>
        </w:rPr>
        <w:t>HTML</w:t>
      </w:r>
      <w:r>
        <w:rPr>
          <w:rFonts w:hint="eastAsia"/>
        </w:rPr>
        <w:t>，是静态页面。内部没有办法处理动态的数据。</w:t>
      </w:r>
    </w:p>
    <w:p w:rsidR="008250C2" w:rsidRDefault="008250C2" w:rsidP="003A4314">
      <w:r>
        <w:rPr>
          <w:rFonts w:hint="eastAsia"/>
        </w:rPr>
        <w:t>需要使用模板引擎技术，实现将</w:t>
      </w:r>
      <w:r>
        <w:rPr>
          <w:rFonts w:hint="eastAsia"/>
        </w:rPr>
        <w:t>HTML</w:t>
      </w:r>
      <w:r>
        <w:rPr>
          <w:rFonts w:hint="eastAsia"/>
        </w:rPr>
        <w:t>与数据的混编到一起。</w:t>
      </w:r>
    </w:p>
    <w:p w:rsidR="008D2E09" w:rsidRDefault="008D2E09" w:rsidP="003A4314"/>
    <w:p w:rsidR="00022F7F" w:rsidRDefault="00022F7F" w:rsidP="003A4314">
      <w:r>
        <w:rPr>
          <w:rFonts w:hint="eastAsia"/>
        </w:rPr>
        <w:t>在</w:t>
      </w:r>
      <w:r>
        <w:rPr>
          <w:rFonts w:hint="eastAsia"/>
        </w:rPr>
        <w:t xml:space="preserve"> go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ht</w:t>
      </w:r>
      <w:r>
        <w:t xml:space="preserve">ml/template </w:t>
      </w:r>
      <w:r>
        <w:rPr>
          <w:rFonts w:hint="eastAsia"/>
        </w:rPr>
        <w:t>包处理</w:t>
      </w:r>
      <w:r>
        <w:rPr>
          <w:rFonts w:hint="eastAsia"/>
        </w:rPr>
        <w:t>HTML</w:t>
      </w:r>
      <w:r>
        <w:rPr>
          <w:rFonts w:hint="eastAsia"/>
        </w:rPr>
        <w:t>的模板引擎</w:t>
      </w:r>
    </w:p>
    <w:p w:rsidR="00022F7F" w:rsidRDefault="00022F7F" w:rsidP="003A4314">
      <w:r>
        <w:rPr>
          <w:rFonts w:hint="eastAsia"/>
        </w:rPr>
        <w:t>思路：</w:t>
      </w:r>
    </w:p>
    <w:p w:rsidR="00022F7F" w:rsidRDefault="00022F7F" w:rsidP="003F1A55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代码中，使用模板引擎语法，解析数据。</w:t>
      </w:r>
    </w:p>
    <w:p w:rsidR="00022F7F" w:rsidRDefault="00022F7F" w:rsidP="003F1A55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将数据分配到模板引擎中，模板被解析后，数据被展示，形成</w:t>
      </w:r>
      <w:r>
        <w:rPr>
          <w:rFonts w:hint="eastAsia"/>
        </w:rPr>
        <w:t>HTML</w:t>
      </w:r>
      <w:r>
        <w:rPr>
          <w:rFonts w:hint="eastAsia"/>
        </w:rPr>
        <w:t>与数据混编的</w:t>
      </w:r>
      <w:r>
        <w:rPr>
          <w:rFonts w:hint="eastAsia"/>
        </w:rPr>
        <w:t>HTML</w:t>
      </w:r>
      <w:r>
        <w:rPr>
          <w:rFonts w:hint="eastAsia"/>
        </w:rPr>
        <w:t>代码。</w:t>
      </w:r>
    </w:p>
    <w:p w:rsidR="00022F7F" w:rsidRDefault="00022F7F" w:rsidP="003F1A55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发送给浏览器即可。</w:t>
      </w:r>
    </w:p>
    <w:p w:rsidR="00022F7F" w:rsidRPr="00022F7F" w:rsidRDefault="00022F7F" w:rsidP="003A4314">
      <w:pPr>
        <w:rPr>
          <w:rFonts w:hint="eastAsia"/>
        </w:rPr>
      </w:pPr>
    </w:p>
    <w:p w:rsidR="00245BA6" w:rsidRDefault="00245BA6" w:rsidP="003A4314">
      <w:r>
        <w:rPr>
          <w:rFonts w:hint="eastAsia"/>
        </w:rPr>
        <w:t>模板引擎需要了解的语法：</w:t>
      </w:r>
    </w:p>
    <w:p w:rsidR="00245BA6" w:rsidRDefault="00245BA6" w:rsidP="003A4314">
      <w:r>
        <w:rPr>
          <w:rFonts w:hint="eastAsia"/>
        </w:rPr>
        <w:t>如何解析模板。</w:t>
      </w:r>
    </w:p>
    <w:p w:rsidR="00245BA6" w:rsidRDefault="00245BA6" w:rsidP="003A4314">
      <w:r>
        <w:rPr>
          <w:rFonts w:hint="eastAsia"/>
        </w:rPr>
        <w:t>如何分配数据。</w:t>
      </w:r>
    </w:p>
    <w:p w:rsidR="00245BA6" w:rsidRDefault="00245BA6" w:rsidP="003A4314">
      <w:pPr>
        <w:rPr>
          <w:rFonts w:hint="eastAsia"/>
        </w:rPr>
      </w:pPr>
      <w:r>
        <w:rPr>
          <w:rFonts w:hint="eastAsia"/>
        </w:rPr>
        <w:t>模板中，如何展示变量，如何计算，如何调用函数，如何控制流程（分支和循环</w:t>
      </w:r>
      <w:r w:rsidR="001D4D19">
        <w:rPr>
          <w:rFonts w:hint="eastAsia"/>
        </w:rPr>
        <w:t>遍历</w:t>
      </w:r>
      <w:r w:rsidR="00CD6BBD">
        <w:rPr>
          <w:rFonts w:hint="eastAsia"/>
        </w:rPr>
        <w:t>{</w:t>
      </w:r>
      <w:r w:rsidR="00CD6BBD">
        <w:t>{</w:t>
      </w:r>
      <w:r>
        <w:rPr>
          <w:rFonts w:hint="eastAsia"/>
        </w:rPr>
        <w:t>）</w:t>
      </w:r>
    </w:p>
    <w:p w:rsidR="003F1A55" w:rsidRDefault="00CD6BBD" w:rsidP="003A4314">
      <w:proofErr w:type="gramStart"/>
      <w:r>
        <w:rPr>
          <w:rFonts w:hint="eastAsia"/>
        </w:rPr>
        <w:t>{{</w:t>
      </w:r>
      <w:r>
        <w:t xml:space="preserve"> range</w:t>
      </w:r>
      <w:proofErr w:type="gramEnd"/>
      <w:r>
        <w:t xml:space="preserve"> .}}{{end}}</w:t>
      </w:r>
    </w:p>
    <w:p w:rsidR="00F572AB" w:rsidRDefault="00F572AB" w:rsidP="003A4314"/>
    <w:p w:rsidR="00F572AB" w:rsidRDefault="00F572AB" w:rsidP="0061318B">
      <w:pPr>
        <w:pStyle w:val="2"/>
      </w:pPr>
      <w:r>
        <w:rPr>
          <w:rFonts w:hint="eastAsia"/>
        </w:rPr>
        <w:t>基本使用</w:t>
      </w:r>
    </w:p>
    <w:p w:rsidR="001413D2" w:rsidRDefault="001413D2" w:rsidP="001413D2">
      <w:pPr>
        <w:pStyle w:val="a0"/>
      </w:pPr>
      <w:r w:rsidRPr="00DB532B">
        <w:rPr>
          <w:rFonts w:hint="eastAsia"/>
          <w:color w:val="FF0000"/>
        </w:rPr>
        <w:t>定义模板文件，就是</w:t>
      </w:r>
      <w:r w:rsidRPr="00DB532B">
        <w:rPr>
          <w:rFonts w:hint="eastAsia"/>
          <w:color w:val="FF0000"/>
        </w:rPr>
        <w:t>HTML</w:t>
      </w:r>
      <w:r w:rsidRPr="00DB532B">
        <w:rPr>
          <w:rFonts w:hint="eastAsia"/>
          <w:color w:val="FF0000"/>
        </w:rPr>
        <w:t>文件，内部使用模板语法进行数据处理</w:t>
      </w:r>
      <w:r>
        <w:rPr>
          <w:rFonts w:hint="eastAsia"/>
        </w:rPr>
        <w:t>：</w:t>
      </w:r>
    </w:p>
    <w:p w:rsidR="001413D2" w:rsidRDefault="001413D2" w:rsidP="001413D2">
      <w:pPr>
        <w:pStyle w:val="a0"/>
      </w:pPr>
      <w:r>
        <w:rPr>
          <w:rFonts w:hint="eastAsia"/>
        </w:rPr>
        <w:t>演示：</w:t>
      </w:r>
    </w:p>
    <w:p w:rsidR="001413D2" w:rsidRDefault="00881251" w:rsidP="001413D2">
      <w:pPr>
        <w:pStyle w:val="a0"/>
      </w:pPr>
      <w:r>
        <w:rPr>
          <w:noProof/>
        </w:rPr>
        <w:lastRenderedPageBreak/>
        <w:drawing>
          <wp:inline distT="0" distB="0" distL="0" distR="0" wp14:anchorId="0C240919" wp14:editId="44690041">
            <wp:extent cx="5278120" cy="30524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2B" w:rsidRDefault="00DB532B" w:rsidP="001413D2">
      <w:pPr>
        <w:pStyle w:val="a0"/>
      </w:pPr>
    </w:p>
    <w:p w:rsidR="00DB532B" w:rsidRDefault="00DB532B" w:rsidP="001413D2">
      <w:pPr>
        <w:pStyle w:val="a0"/>
      </w:pPr>
    </w:p>
    <w:p w:rsidR="00DB532B" w:rsidRPr="00F60A4C" w:rsidRDefault="00DB532B" w:rsidP="00F678E5">
      <w:pPr>
        <w:pStyle w:val="a0"/>
        <w:rPr>
          <w:color w:val="FF0000"/>
        </w:rPr>
      </w:pPr>
      <w:r w:rsidRPr="00F60A4C">
        <w:rPr>
          <w:rFonts w:hint="eastAsia"/>
          <w:color w:val="FF0000"/>
        </w:rPr>
        <w:t>G</w:t>
      </w:r>
      <w:r w:rsidRPr="00F60A4C">
        <w:rPr>
          <w:color w:val="FF0000"/>
        </w:rPr>
        <w:t>o</w:t>
      </w:r>
      <w:r w:rsidRPr="00F60A4C">
        <w:rPr>
          <w:rFonts w:hint="eastAsia"/>
          <w:color w:val="FF0000"/>
        </w:rPr>
        <w:t>程序中，解析模板</w:t>
      </w:r>
      <w:r w:rsidR="00F678E5" w:rsidRPr="00F60A4C">
        <w:rPr>
          <w:rFonts w:hint="eastAsia"/>
          <w:color w:val="FF0000"/>
        </w:rPr>
        <w:t>，执行模板（</w:t>
      </w:r>
      <w:r w:rsidR="00866D8F" w:rsidRPr="00F60A4C">
        <w:rPr>
          <w:rFonts w:hint="eastAsia"/>
          <w:color w:val="FF0000"/>
        </w:rPr>
        <w:t>将模板形成的响应，发送到浏览器端</w:t>
      </w:r>
      <w:r w:rsidR="00F678E5" w:rsidRPr="00F60A4C">
        <w:rPr>
          <w:rFonts w:hint="eastAsia"/>
          <w:color w:val="FF0000"/>
        </w:rPr>
        <w:t>）</w:t>
      </w:r>
    </w:p>
    <w:p w:rsidR="00881251" w:rsidRDefault="00881251" w:rsidP="00F678E5">
      <w:pPr>
        <w:pStyle w:val="a0"/>
      </w:pPr>
      <w:r>
        <w:rPr>
          <w:noProof/>
        </w:rPr>
        <w:drawing>
          <wp:inline distT="0" distB="0" distL="0" distR="0" wp14:anchorId="57F7AF9F" wp14:editId="1DE9E4B7">
            <wp:extent cx="5278120" cy="407416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51" w:rsidRDefault="00881251" w:rsidP="00F678E5">
      <w:pPr>
        <w:pStyle w:val="a0"/>
        <w:rPr>
          <w:rFonts w:hint="eastAsia"/>
        </w:rPr>
      </w:pPr>
      <w:r>
        <w:rPr>
          <w:rFonts w:hint="eastAsia"/>
        </w:rPr>
        <w:t>结果：</w:t>
      </w:r>
    </w:p>
    <w:p w:rsidR="00866D8F" w:rsidRPr="00866D8F" w:rsidRDefault="00866D8F" w:rsidP="00F678E5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E4789D" wp14:editId="36CF0713">
            <wp:extent cx="5278120" cy="338772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B" w:rsidRDefault="0061318B" w:rsidP="0061318B"/>
    <w:p w:rsidR="0061318B" w:rsidRDefault="0061318B" w:rsidP="0061318B">
      <w:pPr>
        <w:pStyle w:val="2"/>
        <w:rPr>
          <w:rFonts w:hint="eastAsia"/>
        </w:rPr>
      </w:pPr>
      <w:r>
        <w:rPr>
          <w:rFonts w:hint="eastAsia"/>
        </w:rPr>
        <w:t>模板语法</w:t>
      </w:r>
    </w:p>
    <w:p w:rsidR="0061318B" w:rsidRDefault="00F60A4C" w:rsidP="0061318B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，可以怎么写与模板引擎相关的操作：</w:t>
      </w:r>
    </w:p>
    <w:p w:rsidR="00F60A4C" w:rsidRDefault="00F60A4C" w:rsidP="0061318B"/>
    <w:p w:rsidR="009834B2" w:rsidRDefault="009834B2" w:rsidP="009834B2">
      <w:pPr>
        <w:pStyle w:val="3"/>
      </w:pPr>
      <w:r>
        <w:rPr>
          <w:rFonts w:hint="eastAsia"/>
        </w:rPr>
        <w:t>语法界定符</w:t>
      </w:r>
    </w:p>
    <w:p w:rsidR="00BE07E3" w:rsidRDefault="00BE07E3" w:rsidP="00BE07E3">
      <w:pPr>
        <w:pStyle w:val="a0"/>
      </w:pPr>
      <w:r>
        <w:rPr>
          <w:noProof/>
        </w:rPr>
        <w:drawing>
          <wp:inline distT="0" distB="0" distL="0" distR="0" wp14:anchorId="22A372AA" wp14:editId="7E8C1A8A">
            <wp:extent cx="5278120" cy="22567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E3" w:rsidRDefault="00BE07E3" w:rsidP="00BE07E3">
      <w:pPr>
        <w:pStyle w:val="a0"/>
      </w:pPr>
      <w:r>
        <w:rPr>
          <w:rFonts w:hint="eastAsia"/>
        </w:rPr>
        <w:t>默认是</w:t>
      </w:r>
      <w:r>
        <w:rPr>
          <w:rFonts w:hint="eastAsia"/>
        </w:rPr>
        <w:t xml:space="preserve"> </w:t>
      </w:r>
      <w:r>
        <w:t xml:space="preserve">{{ }} </w:t>
      </w:r>
      <w:r>
        <w:rPr>
          <w:rFonts w:hint="eastAsia"/>
        </w:rPr>
        <w:t>双大括号包裹。</w:t>
      </w:r>
    </w:p>
    <w:p w:rsidR="00BE07E3" w:rsidRDefault="00BE07E3" w:rsidP="00BE07E3">
      <w:pPr>
        <w:pStyle w:val="a0"/>
      </w:pPr>
      <w:r>
        <w:rPr>
          <w:rFonts w:hint="eastAsia"/>
        </w:rPr>
        <w:t>左边定界符：</w:t>
      </w:r>
      <w:r>
        <w:rPr>
          <w:rFonts w:hint="eastAsia"/>
        </w:rPr>
        <w:t xml:space="preserve"> </w:t>
      </w:r>
      <w:r>
        <w:t>{{</w:t>
      </w:r>
    </w:p>
    <w:p w:rsidR="00BE07E3" w:rsidRDefault="00BE07E3" w:rsidP="00BE07E3">
      <w:pPr>
        <w:pStyle w:val="a0"/>
      </w:pPr>
      <w:r>
        <w:rPr>
          <w:rFonts w:hint="eastAsia"/>
        </w:rPr>
        <w:lastRenderedPageBreak/>
        <w:t>右边定界符：</w:t>
      </w:r>
      <w:r>
        <w:rPr>
          <w:rFonts w:hint="eastAsia"/>
        </w:rPr>
        <w:t xml:space="preserve"> </w:t>
      </w:r>
      <w:r>
        <w:t>}}</w:t>
      </w:r>
    </w:p>
    <w:p w:rsidR="00D03C02" w:rsidRDefault="00D03C02" w:rsidP="00BE07E3">
      <w:pPr>
        <w:pStyle w:val="a0"/>
      </w:pPr>
    </w:p>
    <w:p w:rsidR="00D03C02" w:rsidRDefault="00D03C02" w:rsidP="00BE07E3">
      <w:pPr>
        <w:pStyle w:val="a0"/>
      </w:pPr>
      <w:r>
        <w:rPr>
          <w:rFonts w:hint="eastAsia"/>
        </w:rPr>
        <w:t>如果不使用默认的，可以进行设置：（</w:t>
      </w:r>
      <w:r w:rsidR="00EC5A51">
        <w:rPr>
          <w:rFonts w:hint="eastAsia"/>
        </w:rPr>
        <w:t>不建议</w:t>
      </w:r>
      <w:r>
        <w:rPr>
          <w:rFonts w:hint="eastAsia"/>
        </w:rPr>
        <w:t>）</w:t>
      </w:r>
    </w:p>
    <w:p w:rsidR="008D2E09" w:rsidRDefault="00D32712" w:rsidP="00D32712">
      <w:pPr>
        <w:ind w:firstLine="420"/>
      </w:pPr>
      <w:proofErr w:type="spellStart"/>
      <w:r w:rsidRPr="00D32712">
        <w:t>func</w:t>
      </w:r>
      <w:proofErr w:type="spellEnd"/>
      <w:r w:rsidRPr="00D32712">
        <w:t xml:space="preserve"> (t *Template) </w:t>
      </w:r>
      <w:proofErr w:type="spellStart"/>
      <w:proofErr w:type="gramStart"/>
      <w:r w:rsidRPr="00D32712">
        <w:t>Delims</w:t>
      </w:r>
      <w:proofErr w:type="spellEnd"/>
      <w:r w:rsidRPr="00D32712">
        <w:t>(</w:t>
      </w:r>
      <w:proofErr w:type="gramEnd"/>
      <w:r w:rsidRPr="00D32712">
        <w:t>left, right string) *Template</w:t>
      </w:r>
    </w:p>
    <w:p w:rsidR="00032D3D" w:rsidRDefault="00032D3D" w:rsidP="00D32712">
      <w:pPr>
        <w:ind w:firstLine="420"/>
      </w:pPr>
      <w:r>
        <w:rPr>
          <w:rFonts w:hint="eastAsia"/>
        </w:rPr>
        <w:t>在得到模板对象后，解析文件前，进行执行。</w:t>
      </w:r>
    </w:p>
    <w:p w:rsidR="00032D3D" w:rsidRDefault="00032D3D" w:rsidP="00D32712">
      <w:pPr>
        <w:ind w:firstLine="420"/>
      </w:pPr>
      <w:r>
        <w:rPr>
          <w:rFonts w:hint="eastAsia"/>
        </w:rPr>
        <w:t>演示：</w:t>
      </w:r>
    </w:p>
    <w:p w:rsidR="00032D3D" w:rsidRDefault="00032D3D" w:rsidP="00D32712">
      <w:pPr>
        <w:ind w:firstLine="420"/>
      </w:pPr>
      <w:proofErr w:type="spellStart"/>
      <w:proofErr w:type="gramStart"/>
      <w:r>
        <w:rPr>
          <w:rFonts w:hint="eastAsia"/>
        </w:rPr>
        <w:t>template</w:t>
      </w:r>
      <w:r>
        <w:t>.New</w:t>
      </w:r>
      <w:proofErr w:type="spellEnd"/>
      <w:proofErr w:type="gramEnd"/>
      <w:r>
        <w:t>(“name”).</w:t>
      </w:r>
      <w:proofErr w:type="spellStart"/>
      <w:r>
        <w:t>Delims</w:t>
      </w:r>
      <w:proofErr w:type="spellEnd"/>
      <w:r>
        <w:t>(“&lt;!</w:t>
      </w:r>
      <w:r>
        <w:rPr>
          <w:rFonts w:hint="eastAsia"/>
        </w:rPr>
        <w:t>--</w:t>
      </w:r>
      <w:r>
        <w:t>{{“, “}}--&gt;”)</w:t>
      </w:r>
      <w:r w:rsidR="00012907">
        <w:t>.</w:t>
      </w:r>
      <w:proofErr w:type="spellStart"/>
      <w:r w:rsidR="00012907">
        <w:t>ParseFiles</w:t>
      </w:r>
      <w:proofErr w:type="spellEnd"/>
      <w:r w:rsidR="00012907">
        <w:t>(</w:t>
      </w:r>
      <w:r w:rsidR="00012907">
        <w:rPr>
          <w:rFonts w:hint="eastAsia"/>
        </w:rPr>
        <w:t>模板文件即可</w:t>
      </w:r>
      <w:r w:rsidR="00012907">
        <w:rPr>
          <w:rFonts w:hint="eastAsia"/>
        </w:rPr>
        <w:t>)</w:t>
      </w:r>
    </w:p>
    <w:p w:rsidR="009C25CF" w:rsidRDefault="009C25CF" w:rsidP="00D32712">
      <w:pPr>
        <w:ind w:firstLine="420"/>
      </w:pPr>
    </w:p>
    <w:p w:rsidR="009C25CF" w:rsidRDefault="009C25CF" w:rsidP="00D32712">
      <w:pPr>
        <w:ind w:firstLine="420"/>
      </w:pPr>
      <w:r>
        <w:rPr>
          <w:rFonts w:hint="eastAsia"/>
        </w:rPr>
        <w:t>界定符之内的语法，被视为需要被</w:t>
      </w:r>
      <w:r>
        <w:rPr>
          <w:rFonts w:hint="eastAsia"/>
        </w:rPr>
        <w:t>html</w:t>
      </w:r>
      <w:r>
        <w:t xml:space="preserve">/template </w:t>
      </w:r>
      <w:r>
        <w:rPr>
          <w:rFonts w:hint="eastAsia"/>
        </w:rPr>
        <w:t>解析的语法，之外的部分被视为</w:t>
      </w:r>
      <w:r>
        <w:rPr>
          <w:rFonts w:hint="eastAsia"/>
        </w:rPr>
        <w:t>HTML</w:t>
      </w:r>
      <w:r>
        <w:rPr>
          <w:rFonts w:hint="eastAsia"/>
        </w:rPr>
        <w:t>代码。</w:t>
      </w:r>
    </w:p>
    <w:p w:rsidR="00F1769B" w:rsidRDefault="00F1769B" w:rsidP="00D32712">
      <w:pPr>
        <w:ind w:firstLine="420"/>
      </w:pPr>
    </w:p>
    <w:p w:rsidR="00F1769B" w:rsidRDefault="00F1769B" w:rsidP="00F1769B">
      <w:pPr>
        <w:pStyle w:val="3"/>
      </w:pPr>
      <w:r>
        <w:rPr>
          <w:rFonts w:hint="eastAsia"/>
        </w:rPr>
        <w:t>变量（数据）输出</w:t>
      </w:r>
    </w:p>
    <w:p w:rsidR="00D06473" w:rsidRPr="00D06473" w:rsidRDefault="00D06473" w:rsidP="00D06473">
      <w:pPr>
        <w:pStyle w:val="4"/>
        <w:rPr>
          <w:rFonts w:hint="eastAsia"/>
        </w:rPr>
      </w:pPr>
      <w:r>
        <w:rPr>
          <w:rFonts w:hint="eastAsia"/>
        </w:rPr>
        <w:t>分配</w:t>
      </w:r>
    </w:p>
    <w:p w:rsidR="00263AF6" w:rsidRDefault="00263AF6" w:rsidP="00263AF6">
      <w:pPr>
        <w:pStyle w:val="a0"/>
      </w:pPr>
      <w:r>
        <w:rPr>
          <w:rFonts w:hint="eastAsia"/>
        </w:rPr>
        <w:t>首先使用</w:t>
      </w:r>
    </w:p>
    <w:p w:rsidR="00263AF6" w:rsidRDefault="00263AF6" w:rsidP="00263AF6">
      <w:pPr>
        <w:pStyle w:val="a0"/>
      </w:pPr>
      <w:proofErr w:type="gramStart"/>
      <w:r>
        <w:rPr>
          <w:rFonts w:hint="eastAsia"/>
        </w:rPr>
        <w:t>E</w:t>
      </w:r>
      <w:r>
        <w:t>xecute(</w:t>
      </w:r>
      <w:proofErr w:type="gramEnd"/>
      <w:r>
        <w:t>)</w:t>
      </w:r>
    </w:p>
    <w:p w:rsidR="008250C2" w:rsidRDefault="00263AF6" w:rsidP="00263AF6">
      <w:pPr>
        <w:pStyle w:val="a0"/>
      </w:pPr>
      <w:r>
        <w:rPr>
          <w:rFonts w:hint="eastAsia"/>
        </w:rPr>
        <w:t>第二个参数，将数据分配到模板中。任何类型的数据都可以分配到模板中。</w:t>
      </w:r>
    </w:p>
    <w:p w:rsidR="00DD4F55" w:rsidRDefault="00DD4F55" w:rsidP="00263AF6">
      <w:pPr>
        <w:pStyle w:val="a0"/>
        <w:rPr>
          <w:rFonts w:hint="eastAsia"/>
        </w:rPr>
      </w:pPr>
    </w:p>
    <w:p w:rsidR="00263AF6" w:rsidRDefault="00263AF6" w:rsidP="003A4314">
      <w:r>
        <w:tab/>
      </w:r>
      <w:r>
        <w:rPr>
          <w:rFonts w:hint="eastAsia"/>
        </w:rPr>
        <w:t>所分配的数据，在模板中，使用</w:t>
      </w:r>
      <w:r>
        <w:rPr>
          <w:rFonts w:hint="eastAsia"/>
        </w:rPr>
        <w:t xml:space="preserve"> </w:t>
      </w:r>
      <w:r>
        <w:rPr>
          <w:rFonts w:hint="eastAsia"/>
        </w:rPr>
        <w:t>点，进行引用：</w:t>
      </w:r>
    </w:p>
    <w:p w:rsidR="00263AF6" w:rsidRDefault="00263AF6" w:rsidP="00263AF6">
      <w:pPr>
        <w:pStyle w:val="a0"/>
        <w:rPr>
          <w:rFonts w:hint="eastAsia"/>
        </w:rPr>
      </w:pPr>
      <w:proofErr w:type="spellStart"/>
      <w:r>
        <w:rPr>
          <w:rFonts w:hint="eastAsia"/>
        </w:rPr>
        <w:t>t</w:t>
      </w:r>
      <w:r>
        <w:t>pl.Execute</w:t>
      </w:r>
      <w:proofErr w:type="spellEnd"/>
      <w:r>
        <w:t>(w, “Hello World”)</w:t>
      </w:r>
      <w:r w:rsidR="007238C5">
        <w:rPr>
          <w:rFonts w:hint="eastAsia"/>
        </w:rPr>
        <w:t>，</w:t>
      </w:r>
      <w:r w:rsidR="007238C5">
        <w:rPr>
          <w:rFonts w:hint="eastAsia"/>
        </w:rPr>
        <w:t xml:space="preserve"> .</w:t>
      </w:r>
      <w:proofErr w:type="spellStart"/>
      <w:r w:rsidR="007238C5">
        <w:t xml:space="preserve"> </w:t>
      </w:r>
      <w:proofErr w:type="spellEnd"/>
      <w:r w:rsidR="007238C5">
        <w:t>=</w:t>
      </w:r>
      <w:proofErr w:type="gramStart"/>
      <w:r w:rsidR="007238C5">
        <w:t xml:space="preserve">= </w:t>
      </w:r>
      <w:r w:rsidR="007238C5">
        <w:t xml:space="preserve"> “</w:t>
      </w:r>
      <w:proofErr w:type="gramEnd"/>
      <w:r w:rsidR="007238C5">
        <w:t>Hello World”</w:t>
      </w:r>
    </w:p>
    <w:p w:rsidR="00263AF6" w:rsidRDefault="00263AF6" w:rsidP="00263AF6">
      <w:pPr>
        <w:pStyle w:val="a0"/>
      </w:pPr>
      <w:proofErr w:type="spellStart"/>
      <w:proofErr w:type="gramStart"/>
      <w:r>
        <w:rPr>
          <w:rFonts w:hint="eastAsia"/>
        </w:rPr>
        <w:t>t</w:t>
      </w:r>
      <w:r>
        <w:t>mp.Execute</w:t>
      </w:r>
      <w:proofErr w:type="spellEnd"/>
      <w:proofErr w:type="gramEnd"/>
      <w:r>
        <w:t>(w, []string{“hello”, “</w:t>
      </w:r>
      <w:proofErr w:type="spellStart"/>
      <w:r>
        <w:t>wordl</w:t>
      </w:r>
      <w:proofErr w:type="spellEnd"/>
      <w:r>
        <w:t>”})</w:t>
      </w:r>
      <w:r w:rsidR="007238C5">
        <w:t xml:space="preserve">, </w:t>
      </w:r>
      <w:r w:rsidR="007238C5">
        <w:rPr>
          <w:rFonts w:hint="eastAsia"/>
        </w:rPr>
        <w:t>.</w:t>
      </w:r>
      <w:r w:rsidR="007238C5">
        <w:t xml:space="preserve"> == </w:t>
      </w:r>
      <w:proofErr w:type="gramStart"/>
      <w:r w:rsidR="007238C5">
        <w:t>[]string</w:t>
      </w:r>
      <w:proofErr w:type="gramEnd"/>
      <w:r w:rsidR="007238C5">
        <w:t>{“hello”, “</w:t>
      </w:r>
      <w:proofErr w:type="spellStart"/>
      <w:r w:rsidR="007238C5">
        <w:t>wordl</w:t>
      </w:r>
      <w:proofErr w:type="spellEnd"/>
      <w:r w:rsidR="007238C5">
        <w:t>”}</w:t>
      </w:r>
    </w:p>
    <w:p w:rsidR="00AE1D48" w:rsidRDefault="00AE1D48" w:rsidP="00263AF6">
      <w:pPr>
        <w:pStyle w:val="a0"/>
      </w:pPr>
    </w:p>
    <w:p w:rsidR="00D06473" w:rsidRDefault="00D06473" w:rsidP="00D06473">
      <w:pPr>
        <w:pStyle w:val="4"/>
        <w:rPr>
          <w:rFonts w:hint="eastAsia"/>
        </w:rPr>
      </w:pPr>
      <w:r>
        <w:rPr>
          <w:rFonts w:hint="eastAsia"/>
        </w:rPr>
        <w:t>输出，点语法</w:t>
      </w:r>
    </w:p>
    <w:p w:rsidR="00AE1D48" w:rsidRDefault="00AE1D48" w:rsidP="00263AF6">
      <w:pPr>
        <w:pStyle w:val="a0"/>
      </w:pPr>
      <w:r>
        <w:rPr>
          <w:rFonts w:hint="eastAsia"/>
        </w:rPr>
        <w:t>分配数据的具体类型格式，取决于你在模板中使用的数据的格式：</w:t>
      </w:r>
    </w:p>
    <w:p w:rsidR="00AE1D48" w:rsidRDefault="00AE1D48" w:rsidP="00263AF6">
      <w:pPr>
        <w:pStyle w:val="a0"/>
      </w:pPr>
      <w:r>
        <w:rPr>
          <w:rFonts w:hint="eastAsia"/>
        </w:rPr>
        <w:t>例如：</w:t>
      </w:r>
    </w:p>
    <w:p w:rsidR="00AE1D48" w:rsidRDefault="00AE1D48" w:rsidP="00263AF6">
      <w:pPr>
        <w:pStyle w:val="a0"/>
      </w:pPr>
      <w:r>
        <w:rPr>
          <w:noProof/>
        </w:rPr>
        <w:lastRenderedPageBreak/>
        <w:drawing>
          <wp:inline distT="0" distB="0" distL="0" distR="0" wp14:anchorId="3151BD88" wp14:editId="69B39933">
            <wp:extent cx="5278120" cy="19653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55" w:rsidRDefault="00DD4F55" w:rsidP="00263AF6">
      <w:pPr>
        <w:pStyle w:val="a0"/>
      </w:pPr>
      <w:r>
        <w:rPr>
          <w:rFonts w:hint="eastAsia"/>
        </w:rPr>
        <w:t>分配的数据最常用的就是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t>[string]</w:t>
      </w:r>
      <w:proofErr w:type="gramStart"/>
      <w:r>
        <w:t>interface{</w:t>
      </w:r>
      <w:proofErr w:type="gramEnd"/>
      <w:r>
        <w:t>}</w:t>
      </w:r>
    </w:p>
    <w:p w:rsidR="00DD4F55" w:rsidRPr="00263AF6" w:rsidRDefault="00DD4F55" w:rsidP="00263AF6">
      <w:pPr>
        <w:pStyle w:val="a0"/>
        <w:rPr>
          <w:rFonts w:hint="eastAsia"/>
        </w:rPr>
      </w:pPr>
    </w:p>
    <w:p w:rsidR="00263AF6" w:rsidRDefault="00263AF6" w:rsidP="003A4314"/>
    <w:p w:rsidR="00DD4F55" w:rsidRDefault="00DD4F55" w:rsidP="003A4314"/>
    <w:p w:rsidR="00DD4F55" w:rsidRDefault="00DD4F55" w:rsidP="003A4314">
      <w:r>
        <w:tab/>
      </w:r>
      <w:r>
        <w:rPr>
          <w:rFonts w:hint="eastAsia"/>
        </w:rPr>
        <w:t>模板中，使用</w:t>
      </w:r>
      <w:r>
        <w:rPr>
          <w:rFonts w:hint="eastAsia"/>
        </w:rPr>
        <w:t xml:space="preserve"> </w:t>
      </w:r>
      <w:r>
        <w:t xml:space="preserve">. </w:t>
      </w:r>
      <w:r>
        <w:rPr>
          <w:rFonts w:hint="eastAsia"/>
        </w:rPr>
        <w:t>引用分配的数据。</w:t>
      </w:r>
    </w:p>
    <w:p w:rsidR="00DD4F55" w:rsidRDefault="00DD4F55" w:rsidP="003A4314">
      <w:r>
        <w:rPr>
          <w:rFonts w:hint="eastAsia"/>
        </w:rPr>
        <w:t>点</w:t>
      </w:r>
      <w:r>
        <w:rPr>
          <w:rFonts w:hint="eastAsia"/>
        </w:rPr>
        <w:t xml:space="preserve"> </w:t>
      </w:r>
      <w:r>
        <w:t xml:space="preserve">. </w:t>
      </w:r>
      <w:r>
        <w:rPr>
          <w:rFonts w:hint="eastAsia"/>
        </w:rPr>
        <w:t>会随着上下文（语法环境）变化而变化。如果在最外层出现，表示的就是分配的整体数据。如果出现在循环中，表示当前长在遍历得到的具体数据。</w:t>
      </w:r>
    </w:p>
    <w:p w:rsidR="00DD4F55" w:rsidRDefault="00DD4F55" w:rsidP="003A4314">
      <w:r>
        <w:rPr>
          <w:noProof/>
        </w:rPr>
        <w:drawing>
          <wp:inline distT="0" distB="0" distL="0" distR="0" wp14:anchorId="75AB7A53" wp14:editId="781E92FF">
            <wp:extent cx="5278120" cy="36906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25" w:rsidRDefault="000B7825" w:rsidP="003A4314"/>
    <w:p w:rsidR="000B7825" w:rsidRDefault="000B7825" w:rsidP="003A4314"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="007F53FD">
        <w:rPr>
          <w:rFonts w:hint="eastAsia"/>
        </w:rPr>
        <w:t>界定符内，直接使用</w:t>
      </w:r>
      <w:r w:rsidR="007F53FD">
        <w:rPr>
          <w:rFonts w:hint="eastAsia"/>
        </w:rPr>
        <w:t xml:space="preserve"> </w:t>
      </w:r>
      <w:r w:rsidR="007F53FD">
        <w:t xml:space="preserve">. </w:t>
      </w:r>
      <w:r w:rsidR="007F53FD">
        <w:rPr>
          <w:rFonts w:hint="eastAsia"/>
        </w:rPr>
        <w:t>表示数据的输出。</w:t>
      </w:r>
    </w:p>
    <w:p w:rsidR="007F53FD" w:rsidRDefault="007F53FD" w:rsidP="003A4314"/>
    <w:p w:rsidR="00D06473" w:rsidRDefault="00D06473" w:rsidP="00D06473">
      <w:pPr>
        <w:pStyle w:val="4"/>
        <w:rPr>
          <w:rFonts w:hint="eastAsia"/>
        </w:rPr>
      </w:pPr>
      <w:r>
        <w:rPr>
          <w:rFonts w:hint="eastAsia"/>
        </w:rPr>
        <w:lastRenderedPageBreak/>
        <w:t>HTML</w:t>
      </w:r>
      <w:r>
        <w:rPr>
          <w:rFonts w:hint="eastAsia"/>
        </w:rPr>
        <w:t>编码</w:t>
      </w:r>
    </w:p>
    <w:p w:rsidR="007F53FD" w:rsidRDefault="009D3864" w:rsidP="003A4314">
      <w:r>
        <w:rPr>
          <w:rFonts w:hint="eastAsia"/>
        </w:rPr>
        <w:t>而对于数据来说，模板，会默认开启</w:t>
      </w:r>
      <w:r>
        <w:rPr>
          <w:rFonts w:hint="eastAsia"/>
        </w:rPr>
        <w:t xml:space="preserve"> HTML</w:t>
      </w:r>
      <w:r>
        <w:t xml:space="preserve"> </w:t>
      </w:r>
      <w:r>
        <w:rPr>
          <w:rFonts w:hint="eastAsia"/>
        </w:rPr>
        <w:t>实体编码，防止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跨站脚本</w:t>
      </w:r>
      <w:proofErr w:type="gramEnd"/>
      <w:r>
        <w:rPr>
          <w:rFonts w:hint="eastAsia"/>
        </w:rPr>
        <w:t>攻击）安全危害。不希望数据解析后，危害我们的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等浏览器资源。</w:t>
      </w:r>
    </w:p>
    <w:p w:rsidR="009D3864" w:rsidRDefault="00071963" w:rsidP="003A4314">
      <w:r>
        <w:rPr>
          <w:noProof/>
        </w:rPr>
        <w:drawing>
          <wp:inline distT="0" distB="0" distL="0" distR="0" wp14:anchorId="3D3FF98F" wp14:editId="61F195AA">
            <wp:extent cx="5278120" cy="27311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B9" w:rsidRDefault="00567AB9" w:rsidP="003A4314">
      <w:pPr>
        <w:rPr>
          <w:rFonts w:hint="eastAsia"/>
        </w:rPr>
      </w:pPr>
      <w:r>
        <w:rPr>
          <w:rFonts w:hint="eastAsia"/>
        </w:rPr>
        <w:t>默认的结果，被转换编码了</w:t>
      </w:r>
    </w:p>
    <w:p w:rsidR="00FB539A" w:rsidRDefault="00FB539A" w:rsidP="003A4314">
      <w:r>
        <w:rPr>
          <w:noProof/>
        </w:rPr>
        <w:drawing>
          <wp:inline distT="0" distB="0" distL="0" distR="0" wp14:anchorId="79E2BB5C" wp14:editId="410694FE">
            <wp:extent cx="5278120" cy="24796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73" w:rsidRDefault="00736E73" w:rsidP="003A4314"/>
    <w:p w:rsidR="00736E73" w:rsidRDefault="00736E73" w:rsidP="003A4314"/>
    <w:p w:rsidR="00736E73" w:rsidRDefault="00736E73" w:rsidP="003A4314">
      <w:r>
        <w:rPr>
          <w:rFonts w:hint="eastAsia"/>
        </w:rPr>
        <w:t>如果需要原样处理</w:t>
      </w:r>
      <w:r>
        <w:rPr>
          <w:rFonts w:hint="eastAsia"/>
        </w:rPr>
        <w:t>HTML</w:t>
      </w:r>
      <w:r>
        <w:rPr>
          <w:rFonts w:hint="eastAsia"/>
        </w:rPr>
        <w:t>内容，将数据使用</w:t>
      </w:r>
      <w:r>
        <w:rPr>
          <w:rFonts w:hint="eastAsia"/>
        </w:rPr>
        <w:t xml:space="preserve"> </w:t>
      </w:r>
      <w:proofErr w:type="spellStart"/>
      <w:r>
        <w:t>template.HTML</w:t>
      </w:r>
      <w:proofErr w:type="spellEnd"/>
      <w:r>
        <w:rPr>
          <w:rFonts w:hint="eastAsia"/>
        </w:rPr>
        <w:t>格式定义：</w:t>
      </w:r>
    </w:p>
    <w:p w:rsidR="00736E73" w:rsidRDefault="00736E73" w:rsidP="003A4314"/>
    <w:p w:rsidR="00736E73" w:rsidRDefault="00736E73" w:rsidP="003A4314">
      <w:r>
        <w:rPr>
          <w:noProof/>
        </w:rPr>
        <w:lastRenderedPageBreak/>
        <w:drawing>
          <wp:inline distT="0" distB="0" distL="0" distR="0" wp14:anchorId="3567B567" wp14:editId="44A507E9">
            <wp:extent cx="5278120" cy="29400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BE" w:rsidRDefault="00C334BE" w:rsidP="003A4314">
      <w:pPr>
        <w:rPr>
          <w:rFonts w:hint="eastAsia"/>
        </w:rPr>
      </w:pPr>
      <w:r>
        <w:rPr>
          <w:noProof/>
        </w:rPr>
        <w:drawing>
          <wp:inline distT="0" distB="0" distL="0" distR="0" wp14:anchorId="47829DF3" wp14:editId="78F2550E">
            <wp:extent cx="5278120" cy="1040765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73" w:rsidRDefault="00736E73" w:rsidP="003A4314">
      <w:r>
        <w:rPr>
          <w:noProof/>
        </w:rPr>
        <w:drawing>
          <wp:inline distT="0" distB="0" distL="0" distR="0" wp14:anchorId="108B0B41" wp14:editId="3E0CBE3D">
            <wp:extent cx="5278120" cy="25165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DF" w:rsidRDefault="001025DF" w:rsidP="003A4314"/>
    <w:p w:rsidR="001025DF" w:rsidRDefault="001025DF" w:rsidP="003A4314"/>
    <w:p w:rsidR="00C5566D" w:rsidRDefault="00C5566D" w:rsidP="00C5566D">
      <w:pPr>
        <w:pStyle w:val="4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编码</w:t>
      </w:r>
    </w:p>
    <w:p w:rsidR="001025DF" w:rsidRDefault="00D06473" w:rsidP="003A4314">
      <w:r>
        <w:rPr>
          <w:rFonts w:hint="eastAsia"/>
        </w:rPr>
        <w:t>在模板中，除了使用</w:t>
      </w:r>
      <w:r>
        <w:rPr>
          <w:rFonts w:hint="eastAsia"/>
        </w:rPr>
        <w:t>HTML</w:t>
      </w:r>
      <w:r>
        <w:rPr>
          <w:rFonts w:hint="eastAsia"/>
        </w:rPr>
        <w:t>实体编码外，</w:t>
      </w:r>
      <w:r w:rsidR="00C5566D">
        <w:rPr>
          <w:rFonts w:hint="eastAsia"/>
        </w:rPr>
        <w:t>URL</w:t>
      </w:r>
      <w:r w:rsidR="00C5566D">
        <w:rPr>
          <w:rFonts w:hint="eastAsia"/>
        </w:rPr>
        <w:t>编码</w:t>
      </w:r>
    </w:p>
    <w:p w:rsidR="00E72A88" w:rsidRDefault="00E72A88" w:rsidP="003A4314">
      <w:r w:rsidRPr="00995655">
        <w:t>%</w:t>
      </w:r>
      <w:proofErr w:type="spellStart"/>
      <w:r w:rsidRPr="00995655">
        <w:t>E8%AF%AD</w:t>
      </w:r>
      <w:proofErr w:type="spellEnd"/>
      <w:r>
        <w:t>,</w:t>
      </w:r>
    </w:p>
    <w:p w:rsidR="00E72A88" w:rsidRDefault="00E72A88" w:rsidP="003A4314">
      <w:r>
        <w:rPr>
          <w:rFonts w:hint="eastAsia"/>
        </w:rPr>
        <w:t>在形成连接地址</w:t>
      </w:r>
      <w:r>
        <w:rPr>
          <w:rFonts w:hint="eastAsia"/>
        </w:rPr>
        <w:t xml:space="preserve"> </w:t>
      </w: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值</w:t>
      </w:r>
      <w:proofErr w:type="gramStart"/>
      <w:r>
        <w:t>”</w:t>
      </w:r>
      <w:proofErr w:type="gramEnd"/>
      <w:r>
        <w:rPr>
          <w:rFonts w:hint="eastAsia"/>
        </w:rPr>
        <w:t>&gt;</w:t>
      </w:r>
      <w:r w:rsidR="00BC5A1E">
        <w:t>&lt;form action=</w:t>
      </w:r>
      <w:proofErr w:type="gramStart"/>
      <w:r w:rsidR="00BC5A1E">
        <w:t>”</w:t>
      </w:r>
      <w:proofErr w:type="gramEnd"/>
      <w:r w:rsidR="00987854">
        <w:rPr>
          <w:rFonts w:hint="eastAsia"/>
        </w:rPr>
        <w:t>值</w:t>
      </w:r>
      <w:proofErr w:type="gramStart"/>
      <w:r w:rsidR="00BC5A1E">
        <w:t>”</w:t>
      </w:r>
      <w:proofErr w:type="gramEnd"/>
      <w:r w:rsidR="00987854">
        <w:t>&gt;</w:t>
      </w:r>
      <w:r>
        <w:t xml:space="preserve"> </w:t>
      </w:r>
      <w:r>
        <w:rPr>
          <w:rFonts w:hint="eastAsia"/>
        </w:rPr>
        <w:t>时，需要将数据进行</w:t>
      </w:r>
      <w:r>
        <w:rPr>
          <w:rFonts w:hint="eastAsia"/>
        </w:rPr>
        <w:t>URL</w:t>
      </w:r>
      <w:r>
        <w:rPr>
          <w:rFonts w:hint="eastAsia"/>
        </w:rPr>
        <w:t>实体编码</w:t>
      </w:r>
    </w:p>
    <w:p w:rsidR="00FF0449" w:rsidRDefault="00FF0449" w:rsidP="003A43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E3F31" wp14:editId="04D90ED6">
            <wp:extent cx="5278120" cy="83502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4F" w:rsidRDefault="00FF0449" w:rsidP="003A4314">
      <w:r>
        <w:rPr>
          <w:noProof/>
        </w:rPr>
        <w:drawing>
          <wp:inline distT="0" distB="0" distL="0" distR="0" wp14:anchorId="5BE9CD33" wp14:editId="1DB81B66">
            <wp:extent cx="5278120" cy="145224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99" w:rsidRDefault="00056C99" w:rsidP="003A4314"/>
    <w:p w:rsidR="00056C99" w:rsidRDefault="00056C99" w:rsidP="003A4314"/>
    <w:p w:rsidR="002C5CE1" w:rsidRDefault="002C5CE1" w:rsidP="002C5CE1">
      <w:pPr>
        <w:pStyle w:val="3"/>
      </w:pPr>
      <w:r>
        <w:rPr>
          <w:rFonts w:hint="eastAsia"/>
        </w:rPr>
        <w:t>调用函数</w:t>
      </w:r>
    </w:p>
    <w:p w:rsidR="002C5CE1" w:rsidRDefault="002C5CE1" w:rsidP="002C5CE1">
      <w:pPr>
        <w:pStyle w:val="a0"/>
      </w:pPr>
      <w:r w:rsidRPr="002C5CE1">
        <w:rPr>
          <w:rFonts w:hint="eastAsia"/>
        </w:rPr>
        <w:t>{{</w:t>
      </w:r>
      <w:proofErr w:type="spellStart"/>
      <w:r w:rsidRPr="002C5CE1">
        <w:rPr>
          <w:rFonts w:hint="eastAsia"/>
        </w:rPr>
        <w:t>FuncName1</w:t>
      </w:r>
      <w:proofErr w:type="spellEnd"/>
      <w:r w:rsidRPr="002C5CE1">
        <w:rPr>
          <w:rFonts w:hint="eastAsia"/>
        </w:rPr>
        <w:t xml:space="preserve"> "</w:t>
      </w:r>
      <w:r w:rsidRPr="002C5CE1">
        <w:rPr>
          <w:rFonts w:hint="eastAsia"/>
        </w:rPr>
        <w:t>参数值</w:t>
      </w:r>
      <w:r w:rsidRPr="002C5CE1">
        <w:rPr>
          <w:rFonts w:hint="eastAsia"/>
        </w:rPr>
        <w:t>1" "</w:t>
      </w:r>
      <w:r w:rsidRPr="002C5CE1">
        <w:rPr>
          <w:rFonts w:hint="eastAsia"/>
        </w:rPr>
        <w:t>参数值</w:t>
      </w:r>
      <w:r w:rsidRPr="002C5CE1">
        <w:rPr>
          <w:rFonts w:hint="eastAsia"/>
        </w:rPr>
        <w:t>2"}}</w:t>
      </w:r>
    </w:p>
    <w:p w:rsidR="002C5CE1" w:rsidRPr="002C5CE1" w:rsidRDefault="002C5CE1" w:rsidP="002C5CE1">
      <w:pPr>
        <w:pStyle w:val="a0"/>
        <w:rPr>
          <w:rFonts w:hint="eastAsia"/>
        </w:rPr>
      </w:pPr>
      <w:r>
        <w:rPr>
          <w:rFonts w:hint="eastAsia"/>
        </w:rPr>
        <w:t>可被直接调用的函数不多，需要是系统级别的函数：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and</w:t>
      </w:r>
      <w:r>
        <w:rPr>
          <w:rFonts w:hint="eastAsia"/>
        </w:rPr>
        <w:t>，返回第一个</w:t>
      </w:r>
      <w:r>
        <w:rPr>
          <w:rFonts w:hint="eastAsia"/>
        </w:rPr>
        <w:t xml:space="preserve"> </w:t>
      </w:r>
      <w:r>
        <w:rPr>
          <w:rFonts w:hint="eastAsia"/>
        </w:rPr>
        <w:t>参数或者最后一个参数。即</w:t>
      </w:r>
      <w:r>
        <w:rPr>
          <w:rFonts w:hint="eastAsia"/>
        </w:rPr>
        <w:t xml:space="preserve"> and x y </w:t>
      </w:r>
      <w:r>
        <w:rPr>
          <w:rFonts w:hint="eastAsia"/>
        </w:rPr>
        <w:t>等价于</w:t>
      </w:r>
      <w:r>
        <w:rPr>
          <w:rFonts w:hint="eastAsia"/>
        </w:rPr>
        <w:t xml:space="preserve"> if x then y else x</w:t>
      </w:r>
      <w:r>
        <w:rPr>
          <w:rFonts w:hint="eastAsia"/>
        </w:rPr>
        <w:t>，所有参数都会执行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or</w:t>
      </w:r>
      <w:r>
        <w:rPr>
          <w:rFonts w:hint="eastAsia"/>
        </w:rPr>
        <w:t>，返回第一个非</w:t>
      </w:r>
      <w:r>
        <w:rPr>
          <w:rFonts w:hint="eastAsia"/>
        </w:rPr>
        <w:t xml:space="preserve"> empty </w:t>
      </w:r>
      <w:r>
        <w:rPr>
          <w:rFonts w:hint="eastAsia"/>
        </w:rPr>
        <w:t>参数或者最后一个参数。即</w:t>
      </w:r>
      <w:r>
        <w:rPr>
          <w:rFonts w:hint="eastAsia"/>
        </w:rPr>
        <w:t xml:space="preserve"> or x y </w:t>
      </w:r>
      <w:r>
        <w:rPr>
          <w:rFonts w:hint="eastAsia"/>
        </w:rPr>
        <w:t>等价于</w:t>
      </w:r>
      <w:r>
        <w:rPr>
          <w:rFonts w:hint="eastAsia"/>
        </w:rPr>
        <w:t xml:space="preserve"> if x then x else y</w:t>
      </w:r>
      <w:r>
        <w:rPr>
          <w:rFonts w:hint="eastAsia"/>
        </w:rPr>
        <w:t>，所有参数都会执行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not</w:t>
      </w:r>
      <w:r>
        <w:rPr>
          <w:rFonts w:hint="eastAsia"/>
        </w:rPr>
        <w:t>，返回它的单个参数的布尔值的否定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，返回它的参数的整数类型长度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index</w:t>
      </w:r>
      <w:r>
        <w:rPr>
          <w:rFonts w:hint="eastAsia"/>
        </w:rPr>
        <w:t>，返回第一个参数以剩下的参数为索引</w:t>
      </w:r>
      <w:r>
        <w:rPr>
          <w:rFonts w:hint="eastAsia"/>
        </w:rPr>
        <w:t>/</w:t>
      </w:r>
      <w:r>
        <w:rPr>
          <w:rFonts w:hint="eastAsia"/>
        </w:rPr>
        <w:t>键指向的值，</w:t>
      </w:r>
      <w:r>
        <w:rPr>
          <w:rFonts w:hint="eastAsia"/>
        </w:rPr>
        <w:t xml:space="preserve">index x 1 2 3 </w:t>
      </w:r>
      <w:r>
        <w:rPr>
          <w:rFonts w:hint="eastAsia"/>
        </w:rPr>
        <w:t>返回</w:t>
      </w:r>
      <w:r>
        <w:rPr>
          <w:rFonts w:hint="eastAsia"/>
        </w:rPr>
        <w:t xml:space="preserve"> x[1][2][3] </w:t>
      </w:r>
      <w:r>
        <w:rPr>
          <w:rFonts w:hint="eastAsia"/>
        </w:rPr>
        <w:t>的值；每个被索引的主体必须是数组、切片或者字典。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print</w:t>
      </w:r>
      <w:r>
        <w:rPr>
          <w:rFonts w:hint="eastAsia"/>
        </w:rPr>
        <w:t>，即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fmt.Sprint</w:t>
      </w:r>
      <w:proofErr w:type="spellEnd"/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，即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fmt.Sprintf</w:t>
      </w:r>
      <w:proofErr w:type="spellEnd"/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，即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fmt.Sprintln</w:t>
      </w:r>
      <w:proofErr w:type="spellEnd"/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，返回参数的</w:t>
      </w:r>
      <w:r>
        <w:rPr>
          <w:rFonts w:hint="eastAsia"/>
        </w:rPr>
        <w:t xml:space="preserve"> HTML </w:t>
      </w:r>
      <w:r>
        <w:rPr>
          <w:rFonts w:hint="eastAsia"/>
        </w:rPr>
        <w:t>实体编码</w:t>
      </w:r>
    </w:p>
    <w:p w:rsidR="002C5CE1" w:rsidRDefault="002C5CE1" w:rsidP="002C5CE1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urlquery</w:t>
      </w:r>
      <w:proofErr w:type="spellEnd"/>
      <w:r>
        <w:rPr>
          <w:rFonts w:hint="eastAsia"/>
        </w:rPr>
        <w:t>，返回参数的</w:t>
      </w:r>
      <w:r>
        <w:rPr>
          <w:rFonts w:hint="eastAsia"/>
        </w:rPr>
        <w:t xml:space="preserve"> URL </w:t>
      </w:r>
      <w:r>
        <w:rPr>
          <w:rFonts w:hint="eastAsia"/>
        </w:rPr>
        <w:t>编码</w:t>
      </w:r>
    </w:p>
    <w:p w:rsidR="00056C99" w:rsidRDefault="002C5CE1" w:rsidP="002C5CE1">
      <w:pPr>
        <w:pStyle w:val="af4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，返回参数的</w:t>
      </w:r>
      <w:r>
        <w:rPr>
          <w:rFonts w:hint="eastAsia"/>
        </w:rPr>
        <w:t xml:space="preserve"> JavaScript </w:t>
      </w:r>
      <w:r>
        <w:rPr>
          <w:rFonts w:hint="eastAsia"/>
        </w:rPr>
        <w:t>编码</w:t>
      </w:r>
    </w:p>
    <w:p w:rsidR="0040411C" w:rsidRDefault="0040411C" w:rsidP="0040411C"/>
    <w:p w:rsidR="0040411C" w:rsidRDefault="0040411C" w:rsidP="0040411C">
      <w:r>
        <w:rPr>
          <w:rFonts w:hint="eastAsia"/>
        </w:rPr>
        <w:t>较常用的有：</w:t>
      </w:r>
    </w:p>
    <w:p w:rsidR="0040411C" w:rsidRDefault="00B073C7" w:rsidP="0040411C">
      <w:r>
        <w:rPr>
          <w:rFonts w:hint="eastAsia"/>
        </w:rPr>
        <w:lastRenderedPageBreak/>
        <w:t>or,</w:t>
      </w:r>
      <w:r>
        <w:t xml:space="preserve"> </w:t>
      </w:r>
      <w:r>
        <w:rPr>
          <w:rFonts w:hint="eastAsia"/>
        </w:rPr>
        <w:t>输出第一个不为空的数据。</w:t>
      </w:r>
    </w:p>
    <w:p w:rsidR="00B073C7" w:rsidRDefault="00797F98" w:rsidP="0040411C">
      <w:r>
        <w:rPr>
          <w:noProof/>
        </w:rPr>
        <w:drawing>
          <wp:inline distT="0" distB="0" distL="0" distR="0" wp14:anchorId="21CB1A6E" wp14:editId="7B0784B3">
            <wp:extent cx="5278120" cy="13544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98" w:rsidRDefault="00797F98" w:rsidP="0040411C">
      <w:r>
        <w:rPr>
          <w:noProof/>
        </w:rPr>
        <w:drawing>
          <wp:inline distT="0" distB="0" distL="0" distR="0" wp14:anchorId="62783AD2" wp14:editId="2C7A0FE6">
            <wp:extent cx="5278120" cy="6711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98" w:rsidRDefault="00797F98" w:rsidP="0040411C">
      <w:r>
        <w:rPr>
          <w:noProof/>
        </w:rPr>
        <w:drawing>
          <wp:inline distT="0" distB="0" distL="0" distR="0" wp14:anchorId="01E99582" wp14:editId="58E5D727">
            <wp:extent cx="1924050" cy="457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C2" w:rsidRDefault="005B7FC2" w:rsidP="0040411C"/>
    <w:p w:rsidR="005B7FC2" w:rsidRDefault="005B7FC2" w:rsidP="0040411C"/>
    <w:p w:rsidR="005B7FC2" w:rsidRDefault="006A220A" w:rsidP="006A220A">
      <w:pPr>
        <w:pStyle w:val="3"/>
      </w:pPr>
      <w:r>
        <w:rPr>
          <w:rFonts w:hint="eastAsia"/>
        </w:rPr>
        <w:t>流程控制</w:t>
      </w:r>
    </w:p>
    <w:p w:rsidR="00544B5C" w:rsidRPr="00544B5C" w:rsidRDefault="00544B5C" w:rsidP="00544B5C">
      <w:pPr>
        <w:pStyle w:val="a0"/>
        <w:rPr>
          <w:rFonts w:hint="eastAsia"/>
        </w:rPr>
      </w:pPr>
      <w:r>
        <w:rPr>
          <w:rFonts w:hint="eastAsia"/>
        </w:rPr>
        <w:t>条件：</w:t>
      </w:r>
    </w:p>
    <w:p w:rsidR="00B36886" w:rsidRDefault="00B36886" w:rsidP="00B36886">
      <w:pPr>
        <w:pStyle w:val="a0"/>
      </w:pPr>
      <w:r w:rsidRPr="00B36886">
        <w:t xml:space="preserve">{{if </w:t>
      </w:r>
      <w:r>
        <w:rPr>
          <w:rFonts w:hint="eastAsia"/>
        </w:rPr>
        <w:t>条件</w:t>
      </w:r>
      <w:r w:rsidRPr="00B36886">
        <w:t xml:space="preserve">}} </w:t>
      </w:r>
      <w:proofErr w:type="spellStart"/>
      <w:r w:rsidRPr="00B36886">
        <w:t>T1</w:t>
      </w:r>
      <w:proofErr w:type="spellEnd"/>
      <w:r w:rsidRPr="00B36886">
        <w:t xml:space="preserve"> {{ else if </w:t>
      </w:r>
      <w:r>
        <w:rPr>
          <w:rFonts w:hint="eastAsia"/>
        </w:rPr>
        <w:t>条件</w:t>
      </w:r>
      <w:r w:rsidRPr="00B36886">
        <w:t xml:space="preserve">}} </w:t>
      </w:r>
      <w:proofErr w:type="spellStart"/>
      <w:r w:rsidRPr="00B36886">
        <w:t>T2</w:t>
      </w:r>
      <w:proofErr w:type="spellEnd"/>
      <w:r w:rsidRPr="00B36886">
        <w:t xml:space="preserve"> {{else}} </w:t>
      </w:r>
      <w:proofErr w:type="spellStart"/>
      <w:r w:rsidRPr="00B36886">
        <w:t>T3</w:t>
      </w:r>
      <w:proofErr w:type="spellEnd"/>
      <w:r w:rsidRPr="00B36886">
        <w:t xml:space="preserve"> {{end}}</w:t>
      </w:r>
    </w:p>
    <w:p w:rsidR="00B36886" w:rsidRDefault="00B36886" w:rsidP="00B36886">
      <w:pPr>
        <w:pStyle w:val="a0"/>
      </w:pPr>
    </w:p>
    <w:p w:rsidR="00B36886" w:rsidRDefault="00B36886" w:rsidP="00B36886">
      <w:pPr>
        <w:pStyle w:val="a0"/>
      </w:pPr>
      <w:r>
        <w:rPr>
          <w:rFonts w:hint="eastAsia"/>
        </w:rPr>
        <w:t>判断条件的结果是否为</w:t>
      </w:r>
      <w:r w:rsidRPr="00544B5C">
        <w:rPr>
          <w:rFonts w:hint="eastAsia"/>
          <w:color w:val="FF0000"/>
        </w:rPr>
        <w:t>空值</w:t>
      </w:r>
      <w:r>
        <w:rPr>
          <w:rFonts w:hint="eastAsia"/>
        </w:rPr>
        <w:t>。</w:t>
      </w:r>
    </w:p>
    <w:p w:rsidR="00B36886" w:rsidRDefault="00B36886" w:rsidP="00B36886">
      <w:pPr>
        <w:pStyle w:val="a0"/>
        <w:rPr>
          <w:rFonts w:ascii="Segoe UI" w:hAnsi="Segoe UI" w:cs="Segoe UI"/>
          <w:color w:val="2C3E50"/>
        </w:rPr>
      </w:pPr>
      <w:r>
        <w:rPr>
          <w:rFonts w:hint="eastAsia"/>
        </w:rPr>
        <w:t>空值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</w:t>
      </w:r>
      <w:r>
        <w:rPr>
          <w:rFonts w:ascii="Segoe UI" w:hAnsi="Segoe UI" w:cs="Segoe UI"/>
          <w:color w:val="2C3E50"/>
        </w:rPr>
        <w:t>alse</w:t>
      </w:r>
      <w:r>
        <w:rPr>
          <w:rFonts w:ascii="Segoe UI" w:hAnsi="Segoe UI" w:cs="Segoe UI"/>
          <w:color w:val="2C3E50"/>
        </w:rPr>
        <w:t>、</w:t>
      </w:r>
      <w:r>
        <w:rPr>
          <w:rFonts w:ascii="Segoe UI" w:hAnsi="Segoe UI" w:cs="Segoe UI"/>
          <w:color w:val="2C3E50"/>
        </w:rPr>
        <w:t>0</w:t>
      </w:r>
      <w:r>
        <w:rPr>
          <w:rFonts w:ascii="Segoe UI" w:hAnsi="Segoe UI" w:cs="Segoe UI"/>
          <w:color w:val="2C3E50"/>
        </w:rPr>
        <w:t>、任意</w:t>
      </w:r>
      <w:r>
        <w:rPr>
          <w:rFonts w:ascii="Segoe UI" w:hAnsi="Segoe UI" w:cs="Segoe UI"/>
          <w:color w:val="2C3E50"/>
        </w:rPr>
        <w:t>nil</w:t>
      </w:r>
      <w:r>
        <w:rPr>
          <w:rFonts w:ascii="Segoe UI" w:hAnsi="Segoe UI" w:cs="Segoe UI"/>
          <w:color w:val="2C3E50"/>
        </w:rPr>
        <w:t>指针或者</w:t>
      </w:r>
      <w:r>
        <w:rPr>
          <w:rFonts w:ascii="Segoe UI" w:hAnsi="Segoe UI" w:cs="Segoe UI"/>
          <w:color w:val="2C3E50"/>
        </w:rPr>
        <w:t>nil</w:t>
      </w:r>
      <w:r>
        <w:rPr>
          <w:rFonts w:ascii="Segoe UI" w:hAnsi="Segoe UI" w:cs="Segoe UI"/>
          <w:color w:val="2C3E50"/>
        </w:rPr>
        <w:t>接口，任意长度为</w:t>
      </w:r>
      <w:r>
        <w:rPr>
          <w:rFonts w:ascii="Segoe UI" w:hAnsi="Segoe UI" w:cs="Segoe UI"/>
          <w:color w:val="2C3E50"/>
        </w:rPr>
        <w:t>0</w:t>
      </w:r>
      <w:r>
        <w:rPr>
          <w:rFonts w:ascii="Segoe UI" w:hAnsi="Segoe UI" w:cs="Segoe UI"/>
          <w:color w:val="2C3E50"/>
        </w:rPr>
        <w:t>的数组、切片</w:t>
      </w:r>
    </w:p>
    <w:p w:rsidR="00B36886" w:rsidRDefault="00B36886" w:rsidP="00B36886">
      <w:pPr>
        <w:pStyle w:val="a0"/>
      </w:pPr>
      <w:r>
        <w:rPr>
          <w:noProof/>
        </w:rPr>
        <w:drawing>
          <wp:inline distT="0" distB="0" distL="0" distR="0" wp14:anchorId="07231612" wp14:editId="0A2BAE69">
            <wp:extent cx="5086350" cy="1990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5C" w:rsidRDefault="00544B5C" w:rsidP="00B36886">
      <w:pPr>
        <w:pStyle w:val="a0"/>
      </w:pPr>
    </w:p>
    <w:p w:rsidR="00544B5C" w:rsidRDefault="00544B5C" w:rsidP="00B36886">
      <w:pPr>
        <w:pStyle w:val="a0"/>
      </w:pPr>
      <w:r>
        <w:rPr>
          <w:rFonts w:hint="eastAsia"/>
        </w:rPr>
        <w:t>遍历：</w:t>
      </w:r>
    </w:p>
    <w:p w:rsidR="00544B5C" w:rsidRDefault="00544B5C" w:rsidP="00B36886">
      <w:pPr>
        <w:pStyle w:val="a0"/>
        <w:rPr>
          <w:rFonts w:hint="eastAsia"/>
        </w:rPr>
      </w:pPr>
    </w:p>
    <w:p w:rsidR="00544B5C" w:rsidRDefault="00544B5C" w:rsidP="00544B5C">
      <w:pPr>
        <w:pStyle w:val="a0"/>
      </w:pPr>
      <w:r>
        <w:t xml:space="preserve">{{range </w:t>
      </w:r>
      <w:r>
        <w:rPr>
          <w:rFonts w:hint="eastAsia"/>
        </w:rPr>
        <w:t>遍历的数据</w:t>
      </w:r>
      <w:r>
        <w:t xml:space="preserve">}} </w:t>
      </w:r>
      <w:proofErr w:type="spellStart"/>
      <w:r>
        <w:t>T1</w:t>
      </w:r>
      <w:proofErr w:type="spellEnd"/>
      <w:r>
        <w:t xml:space="preserve"> {{else}} </w:t>
      </w:r>
      <w:proofErr w:type="spellStart"/>
      <w:r>
        <w:t>T0</w:t>
      </w:r>
      <w:proofErr w:type="spellEnd"/>
      <w:r>
        <w:t xml:space="preserve"> {{end}}</w:t>
      </w:r>
    </w:p>
    <w:p w:rsidR="00544B5C" w:rsidRDefault="00544B5C" w:rsidP="00544B5C">
      <w:pPr>
        <w:pStyle w:val="a0"/>
        <w:rPr>
          <w:rFonts w:hint="eastAsia"/>
        </w:rPr>
      </w:pPr>
      <w:r>
        <w:rPr>
          <w:rFonts w:hint="eastAsia"/>
        </w:rPr>
        <w:t>或</w:t>
      </w:r>
    </w:p>
    <w:p w:rsidR="00544B5C" w:rsidRDefault="00544B5C" w:rsidP="00544B5C">
      <w:pPr>
        <w:pStyle w:val="a0"/>
      </w:pPr>
      <w:r>
        <w:t xml:space="preserve">{{range </w:t>
      </w:r>
      <w:r w:rsidRPr="005C10EC">
        <w:rPr>
          <w:color w:val="FF0000"/>
        </w:rPr>
        <w:t>$index</w:t>
      </w:r>
      <w:r>
        <w:t xml:space="preserve">, $element := </w:t>
      </w:r>
      <w:r>
        <w:rPr>
          <w:rFonts w:hint="eastAsia"/>
        </w:rPr>
        <w:t>遍历数据</w:t>
      </w:r>
      <w:r>
        <w:t xml:space="preserve">}} </w:t>
      </w:r>
      <w:proofErr w:type="spellStart"/>
      <w:r>
        <w:t>T1</w:t>
      </w:r>
      <w:proofErr w:type="spellEnd"/>
      <w:r>
        <w:t xml:space="preserve"> {{end}}</w:t>
      </w:r>
    </w:p>
    <w:p w:rsidR="00E53E72" w:rsidRDefault="00E53E72" w:rsidP="00544B5C">
      <w:pPr>
        <w:pStyle w:val="a0"/>
      </w:pPr>
    </w:p>
    <w:p w:rsidR="00E53E72" w:rsidRDefault="00E53E72" w:rsidP="00544B5C">
      <w:pPr>
        <w:pStyle w:val="a0"/>
      </w:pPr>
      <w:r>
        <w:rPr>
          <w:rFonts w:hint="eastAsia"/>
        </w:rPr>
        <w:t>range</w:t>
      </w:r>
      <w:r>
        <w:rPr>
          <w:rFonts w:hint="eastAsia"/>
        </w:rPr>
        <w:t>支持</w:t>
      </w:r>
      <w:r>
        <w:rPr>
          <w:rFonts w:hint="eastAsia"/>
        </w:rPr>
        <w:t>else</w:t>
      </w:r>
      <w:r>
        <w:rPr>
          <w:rFonts w:hint="eastAsia"/>
        </w:rPr>
        <w:t>分支，表示所遍历的数据为空时，执行的代码。</w:t>
      </w:r>
    </w:p>
    <w:p w:rsidR="00724E9D" w:rsidRDefault="00724E9D" w:rsidP="00544B5C">
      <w:pPr>
        <w:pStyle w:val="a0"/>
        <w:rPr>
          <w:rFonts w:hint="eastAsia"/>
        </w:rPr>
      </w:pPr>
      <w:r>
        <w:rPr>
          <w:rFonts w:hint="eastAsia"/>
        </w:rPr>
        <w:t>支持同时遍历下标和值，在模板中使用变量，要求使用</w:t>
      </w:r>
      <w:r>
        <w:rPr>
          <w:rFonts w:hint="eastAsia"/>
        </w:rPr>
        <w:t>$</w:t>
      </w:r>
      <w:r>
        <w:rPr>
          <w:rFonts w:hint="eastAsia"/>
        </w:rPr>
        <w:t>开头。</w:t>
      </w:r>
    </w:p>
    <w:p w:rsidR="00C9306B" w:rsidRDefault="00C9306B" w:rsidP="00544B5C">
      <w:pPr>
        <w:pStyle w:val="a0"/>
      </w:pPr>
    </w:p>
    <w:p w:rsidR="00C9306B" w:rsidRDefault="00C9306B" w:rsidP="00544B5C">
      <w:pPr>
        <w:pStyle w:val="a0"/>
      </w:pPr>
      <w:r>
        <w:rPr>
          <w:rFonts w:hint="eastAsia"/>
        </w:rPr>
        <w:t>i</w:t>
      </w:r>
      <w:r>
        <w:t xml:space="preserve">f data == “” || data ==0 || </w:t>
      </w:r>
      <w:proofErr w:type="spellStart"/>
      <w:r>
        <w:t>len</w:t>
      </w:r>
      <w:proofErr w:type="spellEnd"/>
      <w:r>
        <w:t>(data) == 0 {</w:t>
      </w:r>
    </w:p>
    <w:p w:rsidR="00C9306B" w:rsidRDefault="00C9306B" w:rsidP="00544B5C">
      <w:pPr>
        <w:pStyle w:val="a0"/>
        <w:rPr>
          <w:rFonts w:hint="eastAsia"/>
        </w:rPr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 xml:space="preserve"> range</w:t>
      </w:r>
      <w:r>
        <w:rPr>
          <w:rFonts w:hint="eastAsia"/>
        </w:rPr>
        <w:t>的</w:t>
      </w:r>
      <w:r>
        <w:rPr>
          <w:rFonts w:hint="eastAsia"/>
        </w:rPr>
        <w:t>else</w:t>
      </w:r>
      <w:r>
        <w:rPr>
          <w:rFonts w:hint="eastAsia"/>
        </w:rPr>
        <w:t>分支</w:t>
      </w:r>
    </w:p>
    <w:p w:rsidR="00C9306B" w:rsidRDefault="00C9306B" w:rsidP="00C9306B">
      <w:pPr>
        <w:pStyle w:val="a0"/>
      </w:pPr>
      <w:r>
        <w:rPr>
          <w:rFonts w:hint="eastAsia"/>
        </w:rPr>
        <w:t xml:space="preserve">} </w:t>
      </w:r>
      <w:proofErr w:type="gramStart"/>
      <w:r>
        <w:rPr>
          <w:rFonts w:hint="eastAsia"/>
        </w:rPr>
        <w:t>else{</w:t>
      </w:r>
      <w:proofErr w:type="gramEnd"/>
    </w:p>
    <w:p w:rsidR="00C9306B" w:rsidRDefault="00C9306B" w:rsidP="00C9306B">
      <w:pPr>
        <w:pStyle w:val="a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执行遍历</w:t>
      </w:r>
    </w:p>
    <w:p w:rsidR="003D3A90" w:rsidRDefault="003D3A90" w:rsidP="00C9306B">
      <w:pPr>
        <w:pStyle w:val="a0"/>
      </w:pPr>
      <w:r>
        <w:tab/>
        <w:t xml:space="preserve">for </w:t>
      </w:r>
      <w:proofErr w:type="gramStart"/>
      <w:r>
        <w:t>v :</w:t>
      </w:r>
      <w:proofErr w:type="gramEnd"/>
      <w:r>
        <w:t xml:space="preserve">= range </w:t>
      </w:r>
      <w:r>
        <w:rPr>
          <w:rFonts w:hint="eastAsia"/>
        </w:rPr>
        <w:t>d</w:t>
      </w:r>
      <w:r>
        <w:t>ata {</w:t>
      </w:r>
    </w:p>
    <w:p w:rsidR="003D3A90" w:rsidRDefault="003D3A90" w:rsidP="003D3A90">
      <w:pPr>
        <w:pStyle w:val="a0"/>
        <w:ind w:left="415"/>
        <w:rPr>
          <w:rFonts w:hint="eastAsia"/>
        </w:rPr>
      </w:pPr>
      <w:r>
        <w:rPr>
          <w:rFonts w:hint="eastAsia"/>
        </w:rPr>
        <w:t>}</w:t>
      </w:r>
    </w:p>
    <w:p w:rsidR="00C9306B" w:rsidRDefault="00C9306B" w:rsidP="00C9306B">
      <w:pPr>
        <w:pStyle w:val="a0"/>
      </w:pPr>
      <w:r>
        <w:rPr>
          <w:rFonts w:hint="eastAsia"/>
        </w:rPr>
        <w:t>}</w:t>
      </w:r>
    </w:p>
    <w:p w:rsidR="00BF3E4F" w:rsidRDefault="00BF3E4F" w:rsidP="00C9306B">
      <w:pPr>
        <w:pStyle w:val="a0"/>
      </w:pPr>
      <w:r>
        <w:rPr>
          <w:noProof/>
        </w:rPr>
        <w:drawing>
          <wp:inline distT="0" distB="0" distL="0" distR="0" wp14:anchorId="07C96FCD" wp14:editId="09ECABBE">
            <wp:extent cx="5278120" cy="183388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12" w:rsidRDefault="002B5C12" w:rsidP="002B5C12">
      <w:pPr>
        <w:pStyle w:val="a0"/>
        <w:ind w:firstLine="0"/>
      </w:pPr>
    </w:p>
    <w:p w:rsidR="002B5C12" w:rsidRDefault="002B5C12" w:rsidP="002B5C12">
      <w:pPr>
        <w:pStyle w:val="3"/>
      </w:pPr>
      <w:r>
        <w:rPr>
          <w:rFonts w:hint="eastAsia"/>
        </w:rPr>
        <w:t>子模板</w:t>
      </w:r>
    </w:p>
    <w:p w:rsidR="00776A94" w:rsidRDefault="00776A94" w:rsidP="00776A94">
      <w:pPr>
        <w:pStyle w:val="a0"/>
      </w:pPr>
      <w:r>
        <w:rPr>
          <w:rFonts w:hint="eastAsia"/>
        </w:rPr>
        <w:t>在管理模板时，模板会出现公用的区域</w:t>
      </w:r>
    </w:p>
    <w:p w:rsidR="00776A94" w:rsidRDefault="00776A94" w:rsidP="00776A94">
      <w:pPr>
        <w:pStyle w:val="a0"/>
      </w:pPr>
      <w:r>
        <w:rPr>
          <w:rFonts w:hint="eastAsia"/>
        </w:rPr>
        <w:t>例如，顶部，底部。</w:t>
      </w:r>
    </w:p>
    <w:p w:rsidR="00132659" w:rsidRDefault="00132659" w:rsidP="00776A94">
      <w:pPr>
        <w:pStyle w:val="a0"/>
      </w:pPr>
    </w:p>
    <w:p w:rsidR="008451EC" w:rsidRDefault="008451EC" w:rsidP="008451EC">
      <w:pPr>
        <w:pStyle w:val="4"/>
        <w:rPr>
          <w:rFonts w:hint="eastAsia"/>
        </w:rPr>
      </w:pPr>
      <w:r>
        <w:rPr>
          <w:rFonts w:hint="eastAsia"/>
        </w:rPr>
        <w:t>定义子模板</w:t>
      </w:r>
    </w:p>
    <w:p w:rsidR="008451EC" w:rsidRDefault="008451EC" w:rsidP="00776A94">
      <w:pPr>
        <w:pStyle w:val="a0"/>
        <w:rPr>
          <w:rFonts w:hint="eastAsia"/>
        </w:rPr>
      </w:pPr>
    </w:p>
    <w:p w:rsidR="00132659" w:rsidRDefault="00DE0EFA" w:rsidP="00776A94">
      <w:pPr>
        <w:pStyle w:val="a0"/>
      </w:pPr>
      <w:r>
        <w:rPr>
          <w:rFonts w:hint="eastAsia"/>
        </w:rPr>
        <w:lastRenderedPageBreak/>
        <w:t>将独立的部分（重用的部分）提取到独立的文件中进行定义：</w:t>
      </w:r>
    </w:p>
    <w:p w:rsidR="008D3673" w:rsidRDefault="00DE0EFA" w:rsidP="008D3673">
      <w:pPr>
        <w:pStyle w:val="a0"/>
      </w:pPr>
      <w:r>
        <w:rPr>
          <w:rFonts w:hint="eastAsia"/>
        </w:rPr>
        <w:t>在定义子模板时，为了在上级模板中识别子模板，需要为</w:t>
      </w:r>
      <w:r w:rsidR="008D3673">
        <w:rPr>
          <w:rFonts w:hint="eastAsia"/>
        </w:rPr>
        <w:t>子</w:t>
      </w:r>
      <w:r>
        <w:rPr>
          <w:rFonts w:hint="eastAsia"/>
        </w:rPr>
        <w:t>模板安起名字。</w:t>
      </w:r>
    </w:p>
    <w:p w:rsidR="00776A94" w:rsidRDefault="008D3673" w:rsidP="008D3673">
      <w:pPr>
        <w:pStyle w:val="a0"/>
      </w:pPr>
      <w:r>
        <w:rPr>
          <w:rFonts w:hint="eastAsia"/>
        </w:rPr>
        <w:t>{</w:t>
      </w:r>
      <w:r>
        <w:t xml:space="preserve">{define  </w:t>
      </w:r>
      <w:r>
        <w:rPr>
          <w:rFonts w:hint="eastAsia"/>
        </w:rPr>
        <w:t>“</w:t>
      </w:r>
      <w:r>
        <w:rPr>
          <w:rFonts w:hint="eastAsia"/>
        </w:rPr>
        <w:t>name</w:t>
      </w:r>
      <w:r>
        <w:rPr>
          <w:rFonts w:hint="eastAsia"/>
        </w:rPr>
        <w:t>”</w:t>
      </w:r>
      <w:r>
        <w:rPr>
          <w:rFonts w:hint="eastAsia"/>
        </w:rPr>
        <w:t>}}</w:t>
      </w:r>
    </w:p>
    <w:p w:rsidR="008D3673" w:rsidRDefault="008D3673" w:rsidP="008D3673">
      <w:pPr>
        <w:pStyle w:val="a0"/>
        <w:rPr>
          <w:rFonts w:hint="eastAsia"/>
        </w:rPr>
      </w:pPr>
      <w:r>
        <w:rPr>
          <w:rFonts w:hint="eastAsia"/>
        </w:rPr>
        <w:t>模板</w:t>
      </w:r>
    </w:p>
    <w:p w:rsidR="008D3673" w:rsidRDefault="008D3673" w:rsidP="0067257E">
      <w:pPr>
        <w:pStyle w:val="a0"/>
        <w:rPr>
          <w:rFonts w:hint="eastAsia"/>
        </w:rPr>
      </w:pPr>
      <w:r>
        <w:rPr>
          <w:rFonts w:hint="eastAsia"/>
        </w:rPr>
        <w:t>{</w:t>
      </w:r>
      <w:r>
        <w:t>{end}}</w:t>
      </w:r>
    </w:p>
    <w:p w:rsidR="00690E46" w:rsidRDefault="00690E46" w:rsidP="00776A94">
      <w:pPr>
        <w:pStyle w:val="a0"/>
      </w:pPr>
      <w:r>
        <w:rPr>
          <w:noProof/>
        </w:rPr>
        <w:drawing>
          <wp:inline distT="0" distB="0" distL="0" distR="0" wp14:anchorId="16972ED9" wp14:editId="4C895181">
            <wp:extent cx="5278120" cy="232283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E0" w:rsidRDefault="008139E0" w:rsidP="00776A94">
      <w:pPr>
        <w:pStyle w:val="a0"/>
      </w:pPr>
    </w:p>
    <w:p w:rsidR="00E96055" w:rsidRDefault="00E96055" w:rsidP="00776A94">
      <w:pPr>
        <w:pStyle w:val="a0"/>
        <w:rPr>
          <w:rFonts w:hint="eastAsia"/>
        </w:rPr>
      </w:pPr>
    </w:p>
    <w:p w:rsidR="008139E0" w:rsidRDefault="008451EC" w:rsidP="008451EC">
      <w:pPr>
        <w:pStyle w:val="4"/>
        <w:rPr>
          <w:rFonts w:hint="eastAsia"/>
        </w:rPr>
      </w:pPr>
      <w:r>
        <w:rPr>
          <w:rFonts w:hint="eastAsia"/>
        </w:rPr>
        <w:t>整体模板加载</w:t>
      </w:r>
    </w:p>
    <w:p w:rsidR="0041197D" w:rsidRDefault="00E96055" w:rsidP="00776A94">
      <w:pPr>
        <w:pStyle w:val="a0"/>
      </w:pPr>
      <w:r>
        <w:rPr>
          <w:rFonts w:hint="eastAsia"/>
        </w:rPr>
        <w:t>在整体（上级模板）</w:t>
      </w:r>
      <w:r w:rsidR="0041197D">
        <w:rPr>
          <w:rFonts w:hint="eastAsia"/>
        </w:rPr>
        <w:t>使用模板中的</w:t>
      </w:r>
      <w:r w:rsidR="0041197D">
        <w:t xml:space="preserve"> template </w:t>
      </w:r>
      <w:r w:rsidR="0041197D">
        <w:rPr>
          <w:rFonts w:hint="eastAsia"/>
        </w:rPr>
        <w:t>函数，来加载子模板：</w:t>
      </w:r>
    </w:p>
    <w:p w:rsidR="0041197D" w:rsidRDefault="00C13E34" w:rsidP="00776A94">
      <w:pPr>
        <w:pStyle w:val="a0"/>
      </w:pPr>
      <w:r>
        <w:rPr>
          <w:rFonts w:hint="eastAsia"/>
        </w:rPr>
        <w:t>{</w:t>
      </w:r>
      <w:r>
        <w:t xml:space="preserve">{template “name” </w:t>
      </w:r>
      <w:r>
        <w:rPr>
          <w:rFonts w:hint="eastAsia"/>
        </w:rPr>
        <w:t>数据</w:t>
      </w:r>
      <w:r>
        <w:rPr>
          <w:rFonts w:hint="eastAsia"/>
        </w:rPr>
        <w:t>}}</w:t>
      </w:r>
    </w:p>
    <w:p w:rsidR="004430A6" w:rsidRDefault="00E96055" w:rsidP="00776A94">
      <w:pPr>
        <w:pStyle w:val="a0"/>
      </w:pPr>
      <w:r>
        <w:rPr>
          <w:rFonts w:hint="eastAsia"/>
        </w:rPr>
        <w:t>如果需要将数据出传递到子模板中，需要使用数据参数。</w:t>
      </w:r>
    </w:p>
    <w:p w:rsidR="00E96055" w:rsidRDefault="00E96055" w:rsidP="00776A94">
      <w:pPr>
        <w:pStyle w:val="a0"/>
      </w:pPr>
      <w:r>
        <w:rPr>
          <w:rFonts w:hint="eastAsia"/>
        </w:rPr>
        <w:t>name</w:t>
      </w:r>
      <w:r>
        <w:rPr>
          <w:rFonts w:hint="eastAsia"/>
        </w:rPr>
        <w:t>，在定义子模板时，指定的名字。</w:t>
      </w:r>
    </w:p>
    <w:p w:rsidR="00E96055" w:rsidRDefault="00664D6D" w:rsidP="00776A94">
      <w:pPr>
        <w:pStyle w:val="a0"/>
      </w:pPr>
      <w:proofErr w:type="spellStart"/>
      <w:r>
        <w:rPr>
          <w:rFonts w:hint="eastAsia"/>
        </w:rPr>
        <w:t>index</w:t>
      </w:r>
      <w:r>
        <w:t>.html</w:t>
      </w:r>
      <w:proofErr w:type="spellEnd"/>
    </w:p>
    <w:p w:rsidR="00664D6D" w:rsidRDefault="00664D6D" w:rsidP="00776A94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55E19B26" wp14:editId="68947C92">
            <wp:extent cx="5278120" cy="17735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A6" w:rsidRDefault="004430A6" w:rsidP="00776A94">
      <w:pPr>
        <w:pStyle w:val="a0"/>
      </w:pPr>
    </w:p>
    <w:p w:rsidR="008451EC" w:rsidRDefault="008451EC" w:rsidP="00776A94">
      <w:pPr>
        <w:pStyle w:val="a0"/>
      </w:pPr>
    </w:p>
    <w:p w:rsidR="008451EC" w:rsidRDefault="008451EC" w:rsidP="008451EC">
      <w:pPr>
        <w:pStyle w:val="4"/>
      </w:pPr>
      <w:r>
        <w:rPr>
          <w:rFonts w:hint="eastAsia"/>
        </w:rPr>
        <w:lastRenderedPageBreak/>
        <w:t>解析全部模板</w:t>
      </w:r>
    </w:p>
    <w:p w:rsidR="008451EC" w:rsidRDefault="008451EC" w:rsidP="008451EC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Go</w:t>
      </w:r>
      <w:r>
        <w:rPr>
          <w:rFonts w:hint="eastAsia"/>
        </w:rPr>
        <w:t>程序中，需要解析全部需要使用子模板：</w:t>
      </w:r>
    </w:p>
    <w:p w:rsidR="008451EC" w:rsidRDefault="00932236" w:rsidP="008451EC">
      <w:pPr>
        <w:pStyle w:val="a0"/>
      </w:pPr>
      <w:r>
        <w:rPr>
          <w:noProof/>
        </w:rPr>
        <w:drawing>
          <wp:inline distT="0" distB="0" distL="0" distR="0" wp14:anchorId="214DC6CD" wp14:editId="3335CA08">
            <wp:extent cx="5278120" cy="927735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E3" w:rsidRDefault="003706E3" w:rsidP="008451EC">
      <w:pPr>
        <w:pStyle w:val="a0"/>
      </w:pPr>
    </w:p>
    <w:p w:rsidR="003706E3" w:rsidRDefault="003706E3" w:rsidP="008451EC">
      <w:pPr>
        <w:pStyle w:val="a0"/>
      </w:pPr>
    </w:p>
    <w:p w:rsidR="003706E3" w:rsidRDefault="003706E3" w:rsidP="003706E3">
      <w:pPr>
        <w:pStyle w:val="3"/>
      </w:pPr>
      <w:r>
        <w:rPr>
          <w:rFonts w:hint="eastAsia"/>
        </w:rPr>
        <w:t>定义模板变量</w:t>
      </w:r>
    </w:p>
    <w:p w:rsidR="00075656" w:rsidRDefault="00075656" w:rsidP="00075656">
      <w:pPr>
        <w:pStyle w:val="a0"/>
      </w:pPr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t xml:space="preserve">. </w:t>
      </w:r>
      <w:r>
        <w:rPr>
          <w:rFonts w:hint="eastAsia"/>
        </w:rPr>
        <w:t>会受</w:t>
      </w:r>
      <w:r>
        <w:rPr>
          <w:rFonts w:hint="eastAsia"/>
        </w:rPr>
        <w:t xml:space="preserve"> </w:t>
      </w:r>
      <w:r>
        <w:rPr>
          <w:rFonts w:hint="eastAsia"/>
        </w:rPr>
        <w:t>上下文的变化而变化，有时需要将数据额外记录一份。</w:t>
      </w:r>
    </w:p>
    <w:p w:rsidR="00075656" w:rsidRDefault="00075656" w:rsidP="00075656">
      <w:pPr>
        <w:pStyle w:val="a0"/>
      </w:pPr>
      <w:r>
        <w:rPr>
          <w:rFonts w:hint="eastAsia"/>
        </w:rPr>
        <w:t>使用模板变量即可：</w:t>
      </w:r>
    </w:p>
    <w:p w:rsidR="00075656" w:rsidRPr="00075656" w:rsidRDefault="00D95F23" w:rsidP="00075656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58D82095" wp14:editId="0FBDE3CF">
            <wp:extent cx="5278120" cy="2849245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5656" w:rsidRPr="00075656" w:rsidSect="005F7D91">
      <w:headerReference w:type="default" r:id="rId78"/>
      <w:footerReference w:type="default" r:id="rId79"/>
      <w:pgSz w:w="11906" w:h="16838"/>
      <w:pgMar w:top="1416" w:right="1797" w:bottom="1440" w:left="1797" w:header="935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0F5D" w:rsidRDefault="00D70F5D">
      <w:pPr>
        <w:ind w:firstLine="480"/>
      </w:pPr>
      <w:r>
        <w:separator/>
      </w:r>
    </w:p>
  </w:endnote>
  <w:endnote w:type="continuationSeparator" w:id="0">
    <w:p w:rsidR="00D70F5D" w:rsidRDefault="00D70F5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Microsoft YaHei U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704" w:rsidRPr="007774BE" w:rsidRDefault="00333704" w:rsidP="00531B28">
    <w:pPr>
      <w:pStyle w:val="a7"/>
      <w:pBdr>
        <w:top w:val="single" w:sz="6" w:space="1" w:color="auto"/>
      </w:pBdr>
      <w:rPr>
        <w:kern w:val="0"/>
      </w:rPr>
    </w:pPr>
    <w:r>
      <w:rPr>
        <w:kern w:val="0"/>
        <w:lang w:val="zh-CN"/>
      </w:rPr>
      <w:t xml:space="preserve">                                                                          </w:t>
    </w:r>
    <w:r w:rsidRPr="00531B28">
      <w:rPr>
        <w:kern w:val="0"/>
        <w:lang w:val="zh-CN"/>
      </w:rPr>
      <w:t xml:space="preserve">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PAGE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  <w:r w:rsidRPr="00531B28">
      <w:rPr>
        <w:kern w:val="0"/>
        <w:lang w:val="zh-CN"/>
      </w:rPr>
      <w:t xml:space="preserve"> /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NUMPAGES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0F5D" w:rsidRDefault="00D70F5D">
      <w:pPr>
        <w:ind w:firstLine="480"/>
      </w:pPr>
      <w:r>
        <w:separator/>
      </w:r>
    </w:p>
  </w:footnote>
  <w:footnote w:type="continuationSeparator" w:id="0">
    <w:p w:rsidR="00D70F5D" w:rsidRDefault="00D70F5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704" w:rsidRDefault="00333704" w:rsidP="00120754">
    <w:pPr>
      <w:pStyle w:val="a6"/>
      <w:pBdr>
        <w:bottom w:val="single" w:sz="6" w:space="2" w:color="auto"/>
      </w:pBdr>
      <w:jc w:val="right"/>
    </w:pPr>
    <w:r>
      <w:rPr>
        <w:rFonts w:hint="eastAsia"/>
        <w:noProof/>
        <w:lang w:val="zh-CN"/>
      </w:rPr>
      <w:drawing>
        <wp:anchor distT="0" distB="0" distL="114300" distR="114300" simplePos="0" relativeHeight="251658240" behindDoc="0" locked="0" layoutInCell="1" allowOverlap="1" wp14:anchorId="38925026">
          <wp:simplePos x="0" y="0"/>
          <wp:positionH relativeFrom="column">
            <wp:posOffset>4078605</wp:posOffset>
          </wp:positionH>
          <wp:positionV relativeFrom="paragraph">
            <wp:posOffset>85725</wp:posOffset>
          </wp:positionV>
          <wp:extent cx="127000" cy="127000"/>
          <wp:effectExtent l="0" t="0" r="6350" b="635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100x1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>韩忠康</w:t>
    </w:r>
    <w:r>
      <w:rPr>
        <w:rFonts w:hint="eastAsia"/>
      </w:rPr>
      <w:t>(</w:t>
    </w:r>
    <w:r>
      <w:t>hellokang.net)</w:t>
    </w:r>
    <w:r w:rsidRPr="00120754">
      <w:rPr>
        <w:rFonts w:hint="eastAsia"/>
        <w:noProof/>
        <w:lang w:val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20AC92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418675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EF0885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AFCA4F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FFAC12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F2894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0908E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A98F63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A22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560F6B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100E3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1" w15:restartNumberingAfterBreak="0">
    <w:nsid w:val="1EDC0EE4"/>
    <w:multiLevelType w:val="hybridMultilevel"/>
    <w:tmpl w:val="09647E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F4E5FDD"/>
    <w:multiLevelType w:val="multilevel"/>
    <w:tmpl w:val="27F8A36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cs="Arial" w:hint="default"/>
        <w:b/>
        <w:i w:val="0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76"/>
        </w:tabs>
        <w:ind w:left="576" w:hanging="576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E687862"/>
    <w:multiLevelType w:val="hybridMultilevel"/>
    <w:tmpl w:val="503A1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976F7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4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2B"/>
    <w:rsid w:val="00001605"/>
    <w:rsid w:val="000046B9"/>
    <w:rsid w:val="0000546D"/>
    <w:rsid w:val="00012907"/>
    <w:rsid w:val="00015F49"/>
    <w:rsid w:val="000173D4"/>
    <w:rsid w:val="00022F7F"/>
    <w:rsid w:val="00023EC2"/>
    <w:rsid w:val="00027806"/>
    <w:rsid w:val="00032D3D"/>
    <w:rsid w:val="00032D4B"/>
    <w:rsid w:val="000407F2"/>
    <w:rsid w:val="00046BE0"/>
    <w:rsid w:val="000479E0"/>
    <w:rsid w:val="00052090"/>
    <w:rsid w:val="0005408C"/>
    <w:rsid w:val="00056C99"/>
    <w:rsid w:val="00064E5A"/>
    <w:rsid w:val="00066169"/>
    <w:rsid w:val="000704C1"/>
    <w:rsid w:val="00071963"/>
    <w:rsid w:val="00075656"/>
    <w:rsid w:val="00083210"/>
    <w:rsid w:val="0009621F"/>
    <w:rsid w:val="00096C20"/>
    <w:rsid w:val="000A796A"/>
    <w:rsid w:val="000B7825"/>
    <w:rsid w:val="000E0DE6"/>
    <w:rsid w:val="000F1D00"/>
    <w:rsid w:val="001025DF"/>
    <w:rsid w:val="00104085"/>
    <w:rsid w:val="00120754"/>
    <w:rsid w:val="0012608D"/>
    <w:rsid w:val="0012768C"/>
    <w:rsid w:val="00132659"/>
    <w:rsid w:val="00135A47"/>
    <w:rsid w:val="00137524"/>
    <w:rsid w:val="001413D2"/>
    <w:rsid w:val="00145552"/>
    <w:rsid w:val="00147F68"/>
    <w:rsid w:val="001520D0"/>
    <w:rsid w:val="0016057C"/>
    <w:rsid w:val="00161409"/>
    <w:rsid w:val="00162523"/>
    <w:rsid w:val="001801EC"/>
    <w:rsid w:val="00194AB2"/>
    <w:rsid w:val="001C0A8C"/>
    <w:rsid w:val="001D4D19"/>
    <w:rsid w:val="001E1986"/>
    <w:rsid w:val="001E422A"/>
    <w:rsid w:val="001E7F49"/>
    <w:rsid w:val="001F0D1B"/>
    <w:rsid w:val="001F3960"/>
    <w:rsid w:val="00201B60"/>
    <w:rsid w:val="00212939"/>
    <w:rsid w:val="00215E70"/>
    <w:rsid w:val="00220A92"/>
    <w:rsid w:val="00222CFB"/>
    <w:rsid w:val="0023022F"/>
    <w:rsid w:val="00245BA6"/>
    <w:rsid w:val="002530AA"/>
    <w:rsid w:val="00256165"/>
    <w:rsid w:val="00256609"/>
    <w:rsid w:val="00263AF6"/>
    <w:rsid w:val="00266C49"/>
    <w:rsid w:val="00270475"/>
    <w:rsid w:val="00292E7D"/>
    <w:rsid w:val="0029362F"/>
    <w:rsid w:val="002A0883"/>
    <w:rsid w:val="002B27A6"/>
    <w:rsid w:val="002B5C12"/>
    <w:rsid w:val="002C3069"/>
    <w:rsid w:val="002C5CE1"/>
    <w:rsid w:val="002C6AB6"/>
    <w:rsid w:val="002D7B77"/>
    <w:rsid w:val="002E3EAD"/>
    <w:rsid w:val="002F08B6"/>
    <w:rsid w:val="003039FC"/>
    <w:rsid w:val="00333704"/>
    <w:rsid w:val="00335DD7"/>
    <w:rsid w:val="00343972"/>
    <w:rsid w:val="00350919"/>
    <w:rsid w:val="003607CF"/>
    <w:rsid w:val="003706E3"/>
    <w:rsid w:val="00381BC5"/>
    <w:rsid w:val="00387CDD"/>
    <w:rsid w:val="00397764"/>
    <w:rsid w:val="003A3947"/>
    <w:rsid w:val="003A4314"/>
    <w:rsid w:val="003B23AC"/>
    <w:rsid w:val="003B59BC"/>
    <w:rsid w:val="003C5C33"/>
    <w:rsid w:val="003C7E60"/>
    <w:rsid w:val="003D3A90"/>
    <w:rsid w:val="003D3D82"/>
    <w:rsid w:val="003D6B55"/>
    <w:rsid w:val="003E2435"/>
    <w:rsid w:val="003F1A55"/>
    <w:rsid w:val="003F297E"/>
    <w:rsid w:val="003F3E97"/>
    <w:rsid w:val="003F3FD7"/>
    <w:rsid w:val="003F56EA"/>
    <w:rsid w:val="003F57E9"/>
    <w:rsid w:val="0040411C"/>
    <w:rsid w:val="0041197D"/>
    <w:rsid w:val="00427C81"/>
    <w:rsid w:val="00430B77"/>
    <w:rsid w:val="0044097B"/>
    <w:rsid w:val="004430A6"/>
    <w:rsid w:val="0046501E"/>
    <w:rsid w:val="004651EB"/>
    <w:rsid w:val="004670B3"/>
    <w:rsid w:val="00481396"/>
    <w:rsid w:val="0048175C"/>
    <w:rsid w:val="0049249F"/>
    <w:rsid w:val="004A4B7C"/>
    <w:rsid w:val="004A4C5C"/>
    <w:rsid w:val="004B30B9"/>
    <w:rsid w:val="004C045D"/>
    <w:rsid w:val="004C30ED"/>
    <w:rsid w:val="004D34B9"/>
    <w:rsid w:val="004E1B2F"/>
    <w:rsid w:val="004F550A"/>
    <w:rsid w:val="0050646A"/>
    <w:rsid w:val="00506E67"/>
    <w:rsid w:val="005236D3"/>
    <w:rsid w:val="005279C8"/>
    <w:rsid w:val="00531B28"/>
    <w:rsid w:val="00535626"/>
    <w:rsid w:val="00544B5C"/>
    <w:rsid w:val="005629E8"/>
    <w:rsid w:val="0056749B"/>
    <w:rsid w:val="00567AB9"/>
    <w:rsid w:val="00582A5C"/>
    <w:rsid w:val="00583AB4"/>
    <w:rsid w:val="005900A8"/>
    <w:rsid w:val="00594359"/>
    <w:rsid w:val="00594FD6"/>
    <w:rsid w:val="00596067"/>
    <w:rsid w:val="005A2C6A"/>
    <w:rsid w:val="005A4134"/>
    <w:rsid w:val="005A4ACF"/>
    <w:rsid w:val="005A7BBB"/>
    <w:rsid w:val="005B7FC2"/>
    <w:rsid w:val="005C025A"/>
    <w:rsid w:val="005C10EC"/>
    <w:rsid w:val="005C5568"/>
    <w:rsid w:val="005D1387"/>
    <w:rsid w:val="005D3A4F"/>
    <w:rsid w:val="005E4F67"/>
    <w:rsid w:val="005F12C6"/>
    <w:rsid w:val="005F7D91"/>
    <w:rsid w:val="00600C7C"/>
    <w:rsid w:val="006069F8"/>
    <w:rsid w:val="0061318B"/>
    <w:rsid w:val="00627BA0"/>
    <w:rsid w:val="00633D7F"/>
    <w:rsid w:val="00635271"/>
    <w:rsid w:val="0063725A"/>
    <w:rsid w:val="00660389"/>
    <w:rsid w:val="00664D6D"/>
    <w:rsid w:val="00665F6B"/>
    <w:rsid w:val="00667E54"/>
    <w:rsid w:val="0067061E"/>
    <w:rsid w:val="0067257E"/>
    <w:rsid w:val="00683BDC"/>
    <w:rsid w:val="00683DA9"/>
    <w:rsid w:val="00685710"/>
    <w:rsid w:val="00690E46"/>
    <w:rsid w:val="006A220A"/>
    <w:rsid w:val="006A3AF1"/>
    <w:rsid w:val="006B4F8B"/>
    <w:rsid w:val="006C49DD"/>
    <w:rsid w:val="006E022F"/>
    <w:rsid w:val="006F27D6"/>
    <w:rsid w:val="00700E2E"/>
    <w:rsid w:val="0070596A"/>
    <w:rsid w:val="00712C79"/>
    <w:rsid w:val="00717C27"/>
    <w:rsid w:val="007238C5"/>
    <w:rsid w:val="00724E9D"/>
    <w:rsid w:val="007313AA"/>
    <w:rsid w:val="0073672F"/>
    <w:rsid w:val="00736E73"/>
    <w:rsid w:val="007435E5"/>
    <w:rsid w:val="00744E99"/>
    <w:rsid w:val="0074564B"/>
    <w:rsid w:val="00765434"/>
    <w:rsid w:val="007704FC"/>
    <w:rsid w:val="00776A94"/>
    <w:rsid w:val="007774BE"/>
    <w:rsid w:val="00784F8F"/>
    <w:rsid w:val="00797F98"/>
    <w:rsid w:val="007D45C6"/>
    <w:rsid w:val="007D6942"/>
    <w:rsid w:val="007E08F2"/>
    <w:rsid w:val="007E4EC4"/>
    <w:rsid w:val="007F53FD"/>
    <w:rsid w:val="0080037B"/>
    <w:rsid w:val="00802129"/>
    <w:rsid w:val="008052B1"/>
    <w:rsid w:val="008139E0"/>
    <w:rsid w:val="00823DD2"/>
    <w:rsid w:val="008250C2"/>
    <w:rsid w:val="008451EC"/>
    <w:rsid w:val="00861738"/>
    <w:rsid w:val="00866D8F"/>
    <w:rsid w:val="00881251"/>
    <w:rsid w:val="008C0AFC"/>
    <w:rsid w:val="008C1C39"/>
    <w:rsid w:val="008D0D8A"/>
    <w:rsid w:val="008D2E09"/>
    <w:rsid w:val="008D3673"/>
    <w:rsid w:val="008F5552"/>
    <w:rsid w:val="008F7B5E"/>
    <w:rsid w:val="00932236"/>
    <w:rsid w:val="0093483F"/>
    <w:rsid w:val="0095527E"/>
    <w:rsid w:val="00962F99"/>
    <w:rsid w:val="00981F42"/>
    <w:rsid w:val="009834B2"/>
    <w:rsid w:val="00987854"/>
    <w:rsid w:val="009943EF"/>
    <w:rsid w:val="00995655"/>
    <w:rsid w:val="009A5460"/>
    <w:rsid w:val="009B3BF7"/>
    <w:rsid w:val="009C25CF"/>
    <w:rsid w:val="009C31D7"/>
    <w:rsid w:val="009C6F09"/>
    <w:rsid w:val="009D3864"/>
    <w:rsid w:val="009E3DA7"/>
    <w:rsid w:val="00A007F0"/>
    <w:rsid w:val="00A044C0"/>
    <w:rsid w:val="00A10008"/>
    <w:rsid w:val="00A114E9"/>
    <w:rsid w:val="00A51840"/>
    <w:rsid w:val="00A612AD"/>
    <w:rsid w:val="00A61A5B"/>
    <w:rsid w:val="00A61D2D"/>
    <w:rsid w:val="00A64075"/>
    <w:rsid w:val="00A83A1B"/>
    <w:rsid w:val="00A854B3"/>
    <w:rsid w:val="00A91DE4"/>
    <w:rsid w:val="00A91FA8"/>
    <w:rsid w:val="00A95359"/>
    <w:rsid w:val="00AA1EFF"/>
    <w:rsid w:val="00AA3D95"/>
    <w:rsid w:val="00AB4DB0"/>
    <w:rsid w:val="00AE1D48"/>
    <w:rsid w:val="00AF0C3D"/>
    <w:rsid w:val="00B0264E"/>
    <w:rsid w:val="00B073C7"/>
    <w:rsid w:val="00B111CF"/>
    <w:rsid w:val="00B1322C"/>
    <w:rsid w:val="00B13B95"/>
    <w:rsid w:val="00B145A4"/>
    <w:rsid w:val="00B172D0"/>
    <w:rsid w:val="00B224B9"/>
    <w:rsid w:val="00B25430"/>
    <w:rsid w:val="00B33AE3"/>
    <w:rsid w:val="00B36886"/>
    <w:rsid w:val="00B40144"/>
    <w:rsid w:val="00B5359B"/>
    <w:rsid w:val="00B81205"/>
    <w:rsid w:val="00B822C6"/>
    <w:rsid w:val="00B82652"/>
    <w:rsid w:val="00B94348"/>
    <w:rsid w:val="00BA51F3"/>
    <w:rsid w:val="00BA7180"/>
    <w:rsid w:val="00BB2BB1"/>
    <w:rsid w:val="00BB33C6"/>
    <w:rsid w:val="00BB4836"/>
    <w:rsid w:val="00BC5A1E"/>
    <w:rsid w:val="00BD07BE"/>
    <w:rsid w:val="00BD09DC"/>
    <w:rsid w:val="00BE07E3"/>
    <w:rsid w:val="00BE32B7"/>
    <w:rsid w:val="00BE4A19"/>
    <w:rsid w:val="00BE6033"/>
    <w:rsid w:val="00BE73A4"/>
    <w:rsid w:val="00BF3E4F"/>
    <w:rsid w:val="00C13083"/>
    <w:rsid w:val="00C13E34"/>
    <w:rsid w:val="00C13F8B"/>
    <w:rsid w:val="00C30F1C"/>
    <w:rsid w:val="00C3243B"/>
    <w:rsid w:val="00C334BE"/>
    <w:rsid w:val="00C4699A"/>
    <w:rsid w:val="00C5566D"/>
    <w:rsid w:val="00C80390"/>
    <w:rsid w:val="00C90CC8"/>
    <w:rsid w:val="00C91DD4"/>
    <w:rsid w:val="00C9306B"/>
    <w:rsid w:val="00C930FC"/>
    <w:rsid w:val="00CA2D26"/>
    <w:rsid w:val="00CB4FFE"/>
    <w:rsid w:val="00CB54E0"/>
    <w:rsid w:val="00CC031D"/>
    <w:rsid w:val="00CC148A"/>
    <w:rsid w:val="00CC2843"/>
    <w:rsid w:val="00CD59B2"/>
    <w:rsid w:val="00CD6BBD"/>
    <w:rsid w:val="00CF0DA2"/>
    <w:rsid w:val="00D03C02"/>
    <w:rsid w:val="00D06473"/>
    <w:rsid w:val="00D101B3"/>
    <w:rsid w:val="00D14E1E"/>
    <w:rsid w:val="00D250E4"/>
    <w:rsid w:val="00D26C1E"/>
    <w:rsid w:val="00D32712"/>
    <w:rsid w:val="00D44B94"/>
    <w:rsid w:val="00D52070"/>
    <w:rsid w:val="00D66E14"/>
    <w:rsid w:val="00D70F5D"/>
    <w:rsid w:val="00D95F23"/>
    <w:rsid w:val="00D97F4F"/>
    <w:rsid w:val="00DA0677"/>
    <w:rsid w:val="00DA30D8"/>
    <w:rsid w:val="00DA3697"/>
    <w:rsid w:val="00DB532B"/>
    <w:rsid w:val="00DB7154"/>
    <w:rsid w:val="00DB773F"/>
    <w:rsid w:val="00DC4B30"/>
    <w:rsid w:val="00DD3EFB"/>
    <w:rsid w:val="00DD4289"/>
    <w:rsid w:val="00DD4787"/>
    <w:rsid w:val="00DD4F55"/>
    <w:rsid w:val="00DE096B"/>
    <w:rsid w:val="00DE0EFA"/>
    <w:rsid w:val="00DE7361"/>
    <w:rsid w:val="00E00A32"/>
    <w:rsid w:val="00E14406"/>
    <w:rsid w:val="00E230B3"/>
    <w:rsid w:val="00E23F33"/>
    <w:rsid w:val="00E27982"/>
    <w:rsid w:val="00E34C33"/>
    <w:rsid w:val="00E3751F"/>
    <w:rsid w:val="00E44149"/>
    <w:rsid w:val="00E45E5D"/>
    <w:rsid w:val="00E53E72"/>
    <w:rsid w:val="00E60D6E"/>
    <w:rsid w:val="00E64077"/>
    <w:rsid w:val="00E72A88"/>
    <w:rsid w:val="00E869B6"/>
    <w:rsid w:val="00E96055"/>
    <w:rsid w:val="00EA365C"/>
    <w:rsid w:val="00EA3A05"/>
    <w:rsid w:val="00EA5CFC"/>
    <w:rsid w:val="00EB08AC"/>
    <w:rsid w:val="00EB7F3D"/>
    <w:rsid w:val="00EC03FC"/>
    <w:rsid w:val="00EC24F6"/>
    <w:rsid w:val="00EC5A51"/>
    <w:rsid w:val="00ED1BDC"/>
    <w:rsid w:val="00ED496F"/>
    <w:rsid w:val="00EF282E"/>
    <w:rsid w:val="00EF70E4"/>
    <w:rsid w:val="00F03110"/>
    <w:rsid w:val="00F11206"/>
    <w:rsid w:val="00F147A3"/>
    <w:rsid w:val="00F1769B"/>
    <w:rsid w:val="00F17FBA"/>
    <w:rsid w:val="00F378D8"/>
    <w:rsid w:val="00F422B3"/>
    <w:rsid w:val="00F52F78"/>
    <w:rsid w:val="00F572AB"/>
    <w:rsid w:val="00F60A4C"/>
    <w:rsid w:val="00F678E5"/>
    <w:rsid w:val="00F74DD0"/>
    <w:rsid w:val="00F81F16"/>
    <w:rsid w:val="00FA7564"/>
    <w:rsid w:val="00FB005A"/>
    <w:rsid w:val="00FB4E36"/>
    <w:rsid w:val="00FB539A"/>
    <w:rsid w:val="00FB6D0E"/>
    <w:rsid w:val="00FC4428"/>
    <w:rsid w:val="00FD142B"/>
    <w:rsid w:val="00FE1B20"/>
    <w:rsid w:val="00FE736B"/>
    <w:rsid w:val="00FF0449"/>
    <w:rsid w:val="00FF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00FB99"/>
  <w15:chartTrackingRefBased/>
  <w15:docId w15:val="{11A81CE0-4258-4089-9C9D-9F5B413B6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95359"/>
    <w:pPr>
      <w:widowControl w:val="0"/>
      <w:spacing w:before="100" w:after="100" w:line="360" w:lineRule="atLeast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A4B7C"/>
    <w:pPr>
      <w:keepNext/>
      <w:keepLines/>
      <w:pageBreakBefore/>
      <w:numPr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0"/>
    <w:qFormat/>
    <w:rsid w:val="00BE73A4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0"/>
    <w:qFormat/>
    <w:rsid w:val="00BE73A4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rsid w:val="00BE73A4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"/>
    <w:next w:val="a0"/>
    <w:qFormat/>
    <w:rsid w:val="00BE73A4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6">
    <w:name w:val="heading 6"/>
    <w:basedOn w:val="a"/>
    <w:next w:val="a"/>
    <w:qFormat/>
    <w:rsid w:val="00BE73A4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7">
    <w:name w:val="heading 7"/>
    <w:basedOn w:val="a"/>
    <w:next w:val="a"/>
    <w:qFormat/>
    <w:rsid w:val="00BE73A4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BE73A4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BE73A4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"/>
    <w:semiHidden/>
    <w:rsid w:val="00A95359"/>
    <w:pPr>
      <w:shd w:val="clear" w:color="auto" w:fill="000080"/>
    </w:pPr>
  </w:style>
  <w:style w:type="paragraph" w:customStyle="1" w:styleId="a5">
    <w:name w:val="表格正文"/>
    <w:basedOn w:val="a"/>
    <w:rsid w:val="002E3EAD"/>
    <w:pPr>
      <w:spacing w:before="0" w:after="0"/>
      <w:textAlignment w:val="baseline"/>
    </w:pPr>
  </w:style>
  <w:style w:type="paragraph" w:styleId="a6">
    <w:name w:val="header"/>
    <w:basedOn w:val="a"/>
    <w:rsid w:val="002E3E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0">
    <w:name w:val="Body Text First Indent"/>
    <w:basedOn w:val="a"/>
    <w:rsid w:val="002E3EAD"/>
    <w:pPr>
      <w:ind w:firstLine="425"/>
      <w:textAlignment w:val="baseline"/>
    </w:pPr>
  </w:style>
  <w:style w:type="paragraph" w:styleId="a7">
    <w:name w:val="footer"/>
    <w:basedOn w:val="a"/>
    <w:link w:val="a8"/>
    <w:uiPriority w:val="99"/>
    <w:rsid w:val="002E3EA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a9">
    <w:name w:val="封面项目名称"/>
    <w:basedOn w:val="a"/>
    <w:rsid w:val="006E022F"/>
    <w:pPr>
      <w:jc w:val="center"/>
    </w:pPr>
    <w:rPr>
      <w:rFonts w:eastAsia="华文中宋"/>
      <w:sz w:val="44"/>
    </w:rPr>
  </w:style>
  <w:style w:type="paragraph" w:customStyle="1" w:styleId="aa">
    <w:name w:val="封面文档名称"/>
    <w:basedOn w:val="a9"/>
    <w:rsid w:val="006E022F"/>
    <w:rPr>
      <w:sz w:val="68"/>
    </w:rPr>
  </w:style>
  <w:style w:type="paragraph" w:customStyle="1" w:styleId="ab">
    <w:name w:val="封面文档日期"/>
    <w:basedOn w:val="a"/>
    <w:next w:val="a"/>
    <w:rsid w:val="006E022F"/>
    <w:pPr>
      <w:jc w:val="center"/>
    </w:pPr>
    <w:rPr>
      <w:rFonts w:eastAsia="黑体"/>
      <w:sz w:val="32"/>
    </w:rPr>
  </w:style>
  <w:style w:type="paragraph" w:styleId="ac">
    <w:name w:val="Date"/>
    <w:basedOn w:val="a"/>
    <w:next w:val="a"/>
    <w:rsid w:val="006E022F"/>
    <w:pPr>
      <w:ind w:leftChars="2500" w:left="100"/>
    </w:pPr>
  </w:style>
  <w:style w:type="character" w:styleId="ad">
    <w:name w:val="Hyperlink"/>
    <w:basedOn w:val="a1"/>
    <w:uiPriority w:val="99"/>
    <w:rsid w:val="006E022F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8F7B5E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6069F8"/>
    <w:pPr>
      <w:tabs>
        <w:tab w:val="left" w:pos="900"/>
        <w:tab w:val="right" w:leader="dot" w:pos="8302"/>
      </w:tabs>
      <w:spacing w:after="0" w:line="240" w:lineRule="auto"/>
      <w:ind w:leftChars="171" w:left="359"/>
    </w:pPr>
  </w:style>
  <w:style w:type="paragraph" w:styleId="TOC3">
    <w:name w:val="toc 3"/>
    <w:basedOn w:val="a"/>
    <w:next w:val="a"/>
    <w:autoRedefine/>
    <w:uiPriority w:val="39"/>
    <w:rsid w:val="006069F8"/>
    <w:pPr>
      <w:tabs>
        <w:tab w:val="left" w:pos="1080"/>
        <w:tab w:val="right" w:leader="dot" w:pos="8302"/>
      </w:tabs>
      <w:spacing w:before="0" w:after="0" w:line="240" w:lineRule="auto"/>
      <w:ind w:leftChars="257" w:left="540"/>
    </w:pPr>
  </w:style>
  <w:style w:type="paragraph" w:customStyle="1" w:styleId="ae">
    <w:name w:val="正文题目"/>
    <w:basedOn w:val="a"/>
    <w:rsid w:val="00CC2843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af">
    <w:name w:val="表格标题"/>
    <w:basedOn w:val="a5"/>
    <w:next w:val="a5"/>
    <w:rsid w:val="008F7B5E"/>
    <w:pPr>
      <w:jc w:val="center"/>
    </w:pPr>
    <w:rPr>
      <w:b/>
    </w:rPr>
  </w:style>
  <w:style w:type="paragraph" w:customStyle="1" w:styleId="af0">
    <w:name w:val="封面正文标题"/>
    <w:basedOn w:val="a"/>
    <w:rsid w:val="00CC2843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styleId="af1">
    <w:name w:val="page number"/>
    <w:basedOn w:val="a1"/>
    <w:rsid w:val="000407F2"/>
  </w:style>
  <w:style w:type="character" w:customStyle="1" w:styleId="a8">
    <w:name w:val="页脚 字符"/>
    <w:basedOn w:val="a1"/>
    <w:link w:val="a7"/>
    <w:uiPriority w:val="99"/>
    <w:rsid w:val="00531B28"/>
    <w:rPr>
      <w:kern w:val="2"/>
      <w:sz w:val="18"/>
      <w:szCs w:val="18"/>
    </w:rPr>
  </w:style>
  <w:style w:type="table" w:styleId="af2">
    <w:name w:val="Table Grid"/>
    <w:basedOn w:val="a2"/>
    <w:rsid w:val="00583A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1"/>
    <w:uiPriority w:val="99"/>
    <w:semiHidden/>
    <w:unhideWhenUsed/>
    <w:rsid w:val="00DA369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97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D97F4F"/>
    <w:rPr>
      <w:rFonts w:ascii="宋体" w:hAnsi="宋体" w:cs="宋体"/>
      <w:sz w:val="24"/>
      <w:szCs w:val="24"/>
    </w:rPr>
  </w:style>
  <w:style w:type="character" w:customStyle="1" w:styleId="comment">
    <w:name w:val="comment"/>
    <w:basedOn w:val="a1"/>
    <w:rsid w:val="00D97F4F"/>
  </w:style>
  <w:style w:type="paragraph" w:styleId="af4">
    <w:name w:val="List Paragraph"/>
    <w:basedOn w:val="a"/>
    <w:uiPriority w:val="34"/>
    <w:qFormat/>
    <w:rsid w:val="003F1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9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4/article?id=3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lass\http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5892F-6545-4860-B139-DE468F999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698</TotalTime>
  <Pages>38</Pages>
  <Words>1522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项目名称</vt:lpstr>
    </vt:vector>
  </TitlesOfParts>
  <Company>sinobest</Company>
  <LinksUpToDate>false</LinksUpToDate>
  <CharactersWithSpaces>10183</CharactersWithSpaces>
  <SharedDoc>false</SharedDoc>
  <HLinks>
    <vt:vector size="18" baseType="variant"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_Toc112728972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_Toc112728971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_Toc112728970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subject/>
  <dc:creator>韩忠康</dc:creator>
  <cp:keywords/>
  <dc:description/>
  <cp:lastModifiedBy>韩 忠康</cp:lastModifiedBy>
  <cp:revision>301</cp:revision>
  <dcterms:created xsi:type="dcterms:W3CDTF">2018-11-21T03:11:00Z</dcterms:created>
  <dcterms:modified xsi:type="dcterms:W3CDTF">2018-11-22T07:03:00Z</dcterms:modified>
</cp:coreProperties>
</file>